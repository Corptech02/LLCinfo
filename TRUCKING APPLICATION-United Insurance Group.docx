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F22FA" w:rsidR="00A56EC9" w:rsidP="5ACE9A31" w:rsidRDefault="00A56EC9" w14:paraId="59BB5D63" w14:textId="631B6CD3">
      <w:pPr>
        <w:pStyle w:val="Title"/>
        <w:rPr>
          <w:rStyle w:val="SubtleEmphasis"/>
          <w:rFonts w:ascii="Arial" w:hAnsi="Arial" w:cs="Arial"/>
          <w:i w:val="0"/>
          <w:iCs w:val="0"/>
          <w:color w:val="0070C0"/>
          <w:sz w:val="48"/>
          <w:szCs w:val="48"/>
        </w:rPr>
      </w:pPr>
      <w:r w:rsidR="5ACE9A31">
        <w:rPr/>
        <w:t>Vanguard Insurance Group LLC</w:t>
      </w:r>
      <w:r>
        <w:tab/>
      </w:r>
    </w:p>
    <w:p w:rsidRPr="00A56EC9" w:rsidR="00A56EC9" w:rsidP="5ACE9A31" w:rsidRDefault="00A56EC9" w14:paraId="6C9DA830" w14:textId="40F820F7">
      <w:pPr>
        <w:pStyle w:val="NoSpacing"/>
        <w:rPr>
          <w:rStyle w:val="SubtleEmphasis"/>
          <w:rFonts w:ascii="Arial" w:hAnsi="Arial" w:cs="Arial"/>
          <w:b w:val="1"/>
          <w:bCs w:val="1"/>
          <w:i w:val="0"/>
          <w:iCs w:val="0"/>
          <w:color w:val="7F7F7F" w:themeColor="text1" w:themeTint="80"/>
          <w:sz w:val="24"/>
          <w:szCs w:val="24"/>
        </w:rPr>
      </w:pPr>
      <w:r w:rsidRPr="5ACE9A31" w:rsidR="5ACE9A31">
        <w:rPr>
          <w:rStyle w:val="SubtleEmphasis"/>
          <w:rFonts w:ascii="Arial" w:hAnsi="Arial" w:cs="Arial"/>
          <w:b w:val="1"/>
          <w:bCs w:val="1"/>
          <w:i w:val="0"/>
          <w:iCs w:val="0"/>
          <w:color w:val="7F7F7F" w:themeColor="text1" w:themeTint="80" w:themeShade="FF"/>
          <w:sz w:val="24"/>
          <w:szCs w:val="24"/>
        </w:rPr>
        <w:t xml:space="preserve">Brunswick, OH 44256 </w:t>
      </w:r>
    </w:p>
    <w:p w:rsidRPr="00A56EC9" w:rsidR="00A56EC9" w:rsidP="5ACE9A31" w:rsidRDefault="00A56EC9" w14:paraId="09610914" w14:textId="27EC2303">
      <w:pPr>
        <w:pStyle w:val="NoSpacing"/>
        <w:rPr>
          <w:rStyle w:val="SubtleEmphasis"/>
          <w:rFonts w:ascii="Arial" w:hAnsi="Arial" w:cs="Arial"/>
          <w:b w:val="1"/>
          <w:bCs w:val="1"/>
          <w:i w:val="0"/>
          <w:iCs w:val="0"/>
          <w:color w:val="7F7F7F" w:themeColor="text1" w:themeTint="80"/>
          <w:sz w:val="24"/>
          <w:szCs w:val="24"/>
        </w:rPr>
      </w:pPr>
      <w:r w:rsidRPr="5ACE9A31" w:rsidR="5ACE9A31">
        <w:rPr>
          <w:rStyle w:val="SubtleEmphasis"/>
          <w:rFonts w:ascii="Arial" w:hAnsi="Arial" w:cs="Arial"/>
          <w:b w:val="1"/>
          <w:bCs w:val="1"/>
          <w:i w:val="0"/>
          <w:iCs w:val="0"/>
          <w:color w:val="7F7F7F" w:themeColor="text1" w:themeTint="80" w:themeShade="FF"/>
          <w:sz w:val="24"/>
          <w:szCs w:val="24"/>
        </w:rPr>
        <w:t xml:space="preserve">330-241-7570 </w:t>
      </w:r>
    </w:p>
    <w:p w:rsidR="5ACE9A31" w:rsidP="5ACE9A31" w:rsidRDefault="5ACE9A31" w14:noSpellErr="1" w14:paraId="15CF5196" w14:textId="2BF0D9D4">
      <w:pPr>
        <w:pStyle w:val="NoSpacing"/>
        <w:rPr>
          <w:rStyle w:val="SubtleEmphasis"/>
          <w:rFonts w:ascii="Arial" w:hAnsi="Arial" w:cs="Arial"/>
          <w:b w:val="1"/>
          <w:bCs w:val="1"/>
          <w:color w:val="7F7F7F" w:themeColor="text1" w:themeTint="80" w:themeShade="FF"/>
        </w:rPr>
      </w:pPr>
    </w:p>
    <w:p w:rsidRPr="00DD5415" w:rsidR="00F70727" w:rsidP="00DD5415" w:rsidRDefault="00DD5415" w14:paraId="5373F60A" w14:textId="3A3D32FD">
      <w:pPr>
        <w:pStyle w:val="Heading1"/>
        <w:rPr>
          <w:sz w:val="36"/>
          <w:szCs w:val="36"/>
        </w:rPr>
      </w:pPr>
      <w:r w:rsidRPr="00DD5415">
        <w:rPr>
          <w:sz w:val="36"/>
          <w:szCs w:val="36"/>
        </w:rPr>
        <w:t>TRUCKING APPLICATION</w:t>
      </w:r>
    </w:p>
    <w:p w:rsidRPr="009A140F" w:rsidR="009A140F" w:rsidP="00A0366B" w:rsidRDefault="009A140F" w14:paraId="11423FE5" w14:textId="13BCC65C">
      <w:pPr>
        <w:rPr>
          <w:rFonts w:ascii="Arial" w:hAnsi="Arial" w:cs="Arial"/>
          <w:b/>
          <w:bCs/>
        </w:rPr>
      </w:pPr>
      <w:r w:rsidRPr="009A140F">
        <w:rPr>
          <w:rFonts w:ascii="Arial" w:hAnsi="Arial" w:cs="Arial"/>
          <w:b/>
          <w:bCs/>
        </w:rPr>
        <w:t>GENERAL INFORMATION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240"/>
      </w:tblGrid>
      <w:tr w:rsidRPr="001259CC" w:rsidR="00822F5E" w:rsidTr="00477C88" w14:paraId="4FA9FFA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655F5" w:rsidR="00822F5E" w:rsidP="0030122C" w:rsidRDefault="00D95591" w14:paraId="104F5CDB" w14:textId="2564F220">
            <w:pPr>
              <w:rPr>
                <w:rFonts w:ascii="Arial" w:hAnsi="Arial" w:cs="Arial"/>
              </w:rPr>
            </w:pPr>
            <w:r w:rsidRPr="001655F5">
              <w:rPr>
                <w:rFonts w:ascii="Arial" w:hAnsi="Arial" w:cs="Arial"/>
              </w:rPr>
              <w:t>Effective Date:</w:t>
            </w:r>
          </w:p>
        </w:tc>
      </w:tr>
      <w:tr w:rsidRPr="001259CC" w:rsidR="001259CC" w:rsidTr="00477C88" w14:paraId="7029CA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D95591" w:rsidR="001259CC" w:rsidP="0030122C" w:rsidRDefault="001259CC" w14:paraId="40F0C7B2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D95591">
              <w:rPr>
                <w:rFonts w:ascii="Arial" w:hAnsi="Arial" w:cs="Arial"/>
                <w:b w:val="0"/>
                <w:bCs w:val="0"/>
              </w:rPr>
              <w:t>Insured’s Name including DBA:</w:t>
            </w:r>
          </w:p>
        </w:tc>
      </w:tr>
      <w:tr w:rsidRPr="001259CC" w:rsidR="001259CC" w:rsidTr="00477C88" w14:paraId="0713EB3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0E37A079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Mailing Address:</w:t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 xml:space="preserve"> </w:t>
            </w:r>
          </w:p>
        </w:tc>
      </w:tr>
      <w:tr w:rsidRPr="001259CC" w:rsidR="001259CC" w:rsidTr="00477C88" w14:paraId="541BF2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22348696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Business Phone:</w:t>
            </w:r>
          </w:p>
        </w:tc>
      </w:tr>
      <w:tr w:rsidRPr="001259CC" w:rsidR="001259CC" w:rsidTr="00477C88" w14:paraId="374CED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4F422331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Email:</w:t>
            </w:r>
          </w:p>
        </w:tc>
      </w:tr>
      <w:tr w:rsidRPr="001259CC" w:rsidR="001259CC" w:rsidTr="00477C88" w14:paraId="27D51B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1D32257E" w14:textId="01C43BA1">
            <w:pP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Garaging Address (if different)</w:t>
            </w:r>
            <w:r w:rsidRPr="00110A18" w:rsidR="0045194E">
              <w:rPr>
                <w:rFonts w:ascii="Arial" w:hAnsi="Arial" w:cs="Arial"/>
                <w:b w:val="0"/>
                <w:bCs w:val="0"/>
              </w:rPr>
              <w:t>:</w:t>
            </w:r>
          </w:p>
        </w:tc>
      </w:tr>
      <w:tr w:rsidRPr="001259CC" w:rsidR="001259CC" w:rsidTr="00477C88" w14:paraId="0BEAB2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357CB2F8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US DOT #</w:t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  <w:r w:rsidRPr="00110A18">
              <w:rPr>
                <w:rFonts w:ascii="Arial" w:hAnsi="Arial" w:cs="Arial"/>
                <w:b w:val="0"/>
                <w:bCs w:val="0"/>
              </w:rPr>
              <w:tab/>
            </w:r>
          </w:p>
        </w:tc>
      </w:tr>
      <w:tr w:rsidRPr="001259CC" w:rsidR="001259CC" w:rsidTr="00477C88" w14:paraId="756C09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45D77338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MC#</w:t>
            </w:r>
          </w:p>
        </w:tc>
      </w:tr>
      <w:tr w:rsidRPr="001259CC" w:rsidR="001259CC" w:rsidTr="00477C88" w14:paraId="0C7D4F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1259CC" w:rsidP="0030122C" w:rsidRDefault="001259CC" w14:paraId="4CB6663F" w14:textId="77777777">
            <w:pPr>
              <w:pBdr>
                <w:bottom w:val="single" w:color="auto" w:sz="6" w:space="1"/>
              </w:pBdr>
              <w:rPr>
                <w:rFonts w:ascii="Arial" w:hAnsi="Arial" w:cs="Arial"/>
                <w:b w:val="0"/>
                <w:bCs w:val="0"/>
              </w:rPr>
            </w:pPr>
            <w:r w:rsidRPr="00110A18">
              <w:rPr>
                <w:rFonts w:ascii="Arial" w:hAnsi="Arial" w:cs="Arial"/>
                <w:b w:val="0"/>
                <w:bCs w:val="0"/>
              </w:rPr>
              <w:t>Yrs. In Business:</w:t>
            </w:r>
          </w:p>
        </w:tc>
      </w:tr>
    </w:tbl>
    <w:p w:rsidR="0024195C" w:rsidP="00A0366B" w:rsidRDefault="0024195C" w14:paraId="2A9997AB" w14:textId="77777777">
      <w:pPr>
        <w:rPr>
          <w:rFonts w:ascii="Arial" w:hAnsi="Arial" w:cs="Arial"/>
          <w:b/>
          <w:bCs/>
        </w:rPr>
      </w:pPr>
    </w:p>
    <w:p w:rsidRPr="009A140F" w:rsidR="009A140F" w:rsidP="00A0366B" w:rsidRDefault="009A140F" w14:paraId="10DEBF09" w14:textId="6F4AFB5A">
      <w:pPr>
        <w:rPr>
          <w:rFonts w:ascii="Arial" w:hAnsi="Arial" w:cs="Arial"/>
          <w:b/>
          <w:bCs/>
        </w:rPr>
      </w:pPr>
      <w:r w:rsidRPr="009A140F">
        <w:rPr>
          <w:rFonts w:ascii="Arial" w:hAnsi="Arial" w:cs="Arial"/>
          <w:b/>
          <w:bCs/>
        </w:rPr>
        <w:t>OWNER/PRINCIPAL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240"/>
      </w:tblGrid>
      <w:tr w:rsidRPr="0045194E" w:rsidR="0045194E" w:rsidTr="0045194E" w14:paraId="53F629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45194E" w:rsidP="00064D5B" w:rsidRDefault="0045194E" w14:paraId="56C80F0C" w14:textId="77777777">
            <w:pPr>
              <w:rPr>
                <w:rFonts w:ascii="Arial" w:hAnsi="Arial" w:cs="Arial"/>
              </w:rPr>
            </w:pPr>
            <w:r w:rsidRPr="00110A18">
              <w:rPr>
                <w:rFonts w:ascii="Arial" w:hAnsi="Arial" w:cs="Arial"/>
              </w:rPr>
              <w:t>Owner’s Name</w:t>
            </w:r>
          </w:p>
        </w:tc>
      </w:tr>
      <w:tr w:rsidR="0045194E" w:rsidTr="0045194E" w14:paraId="0338FC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40" w:type="dxa"/>
          </w:tcPr>
          <w:p w:rsidRPr="00110A18" w:rsidR="0045194E" w:rsidP="00064D5B" w:rsidRDefault="0045194E" w14:paraId="25A9EEC0" w14:textId="77777777">
            <w:pPr>
              <w:rPr>
                <w:rFonts w:ascii="Arial" w:hAnsi="Arial" w:cs="Arial"/>
                <w:b w:val="0"/>
              </w:rPr>
            </w:pPr>
            <w:r w:rsidRPr="00110A18">
              <w:rPr>
                <w:rFonts w:ascii="Arial" w:hAnsi="Arial" w:cs="Arial"/>
                <w:b w:val="0"/>
              </w:rPr>
              <w:t>Home Address:</w:t>
            </w:r>
            <w:r w:rsidRPr="00110A18">
              <w:rPr>
                <w:rFonts w:ascii="Arial" w:hAnsi="Arial" w:cs="Arial"/>
                <w:b w:val="0"/>
              </w:rPr>
              <w:tab/>
            </w:r>
          </w:p>
        </w:tc>
      </w:tr>
    </w:tbl>
    <w:p w:rsidR="009A140F" w:rsidP="003C7662" w:rsidRDefault="005C79E2" w14:paraId="7B5990ED" w14:textId="7D012C44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5C79E2" w:rsidP="00A0366B" w:rsidRDefault="005C79E2" w14:paraId="708573AF" w14:textId="50812DB9">
      <w:pPr>
        <w:rPr>
          <w:rFonts w:ascii="Arial" w:hAnsi="Arial" w:cs="Arial"/>
          <w:b/>
          <w:bCs/>
        </w:rPr>
      </w:pPr>
      <w:r w:rsidRPr="005C79E2">
        <w:rPr>
          <w:rFonts w:ascii="Arial" w:hAnsi="Arial" w:cs="Arial"/>
          <w:b/>
          <w:bCs/>
        </w:rPr>
        <w:t>DESCRIPTION OF OPERATION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240"/>
      </w:tblGrid>
      <w:tr w:rsidRPr="0024195C" w:rsidR="0024195C" w:rsidTr="00F42383" w14:paraId="54F608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24195C" w:rsidR="0024195C" w:rsidP="00327A5D" w:rsidRDefault="0024195C" w14:paraId="2D4F4425" w14:textId="77777777">
            <w:pPr>
              <w:rPr>
                <w:rFonts w:ascii="Arial" w:hAnsi="Arial" w:cs="Arial"/>
              </w:rPr>
            </w:pPr>
            <w:r w:rsidRPr="0024195C">
              <w:rPr>
                <w:rFonts w:ascii="Arial" w:hAnsi="Arial" w:cs="Arial"/>
              </w:rPr>
              <w:t>Haul for Hire:</w:t>
            </w:r>
            <w:r w:rsidRPr="0024195C">
              <w:rPr>
                <w:rFonts w:ascii="Arial" w:hAnsi="Arial" w:cs="Arial"/>
              </w:rPr>
              <w:tab/>
            </w:r>
            <w:r w:rsidRPr="0024195C">
              <w:rPr>
                <w:rFonts w:ascii="Arial" w:hAnsi="Arial" w:cs="Arial"/>
              </w:rPr>
              <w:tab/>
            </w:r>
          </w:p>
        </w:tc>
      </w:tr>
      <w:tr w:rsidRPr="0024195C" w:rsidR="0024195C" w:rsidTr="00F42383" w14:paraId="187A62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941F5D" w:rsidR="0024195C" w:rsidP="00327A5D" w:rsidRDefault="0024195C" w14:paraId="7DC20D05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941F5D">
              <w:rPr>
                <w:rFonts w:ascii="Arial" w:hAnsi="Arial" w:cs="Arial"/>
                <w:b w:val="0"/>
                <w:bCs w:val="0"/>
              </w:rPr>
              <w:t>Non-Trucking:</w:t>
            </w:r>
            <w:r w:rsidRPr="00941F5D">
              <w:rPr>
                <w:rFonts w:ascii="Arial" w:hAnsi="Arial" w:cs="Arial"/>
                <w:b w:val="0"/>
                <w:bCs w:val="0"/>
              </w:rPr>
              <w:tab/>
            </w:r>
            <w:r w:rsidRPr="00941F5D">
              <w:rPr>
                <w:rFonts w:ascii="Arial" w:hAnsi="Arial" w:cs="Arial"/>
                <w:b w:val="0"/>
                <w:bCs w:val="0"/>
              </w:rPr>
              <w:tab/>
            </w:r>
          </w:p>
        </w:tc>
      </w:tr>
      <w:tr w:rsidRPr="0024195C" w:rsidR="0024195C" w:rsidTr="00F42383" w14:paraId="697663E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Pr="00941F5D" w:rsidR="0024195C" w:rsidP="00327A5D" w:rsidRDefault="0024195C" w14:paraId="2A17ADE1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941F5D">
              <w:rPr>
                <w:rFonts w:ascii="Arial" w:hAnsi="Arial" w:cs="Arial"/>
                <w:b w:val="0"/>
                <w:bCs w:val="0"/>
              </w:rPr>
              <w:t>Other:</w:t>
            </w:r>
          </w:p>
        </w:tc>
      </w:tr>
    </w:tbl>
    <w:p w:rsidR="007519AD" w:rsidP="00A0366B" w:rsidRDefault="007519AD" w14:paraId="2CBE46A5" w14:textId="77777777">
      <w:pPr>
        <w:rPr>
          <w:rFonts w:ascii="Arial" w:hAnsi="Arial" w:cs="Arial"/>
          <w:b/>
          <w:bCs/>
        </w:rPr>
      </w:pPr>
    </w:p>
    <w:p w:rsidR="005C79E2" w:rsidP="00A0366B" w:rsidRDefault="005C79E2" w14:paraId="6D546FDD" w14:textId="3FD014E4">
      <w:pPr>
        <w:rPr>
          <w:rFonts w:ascii="Arial" w:hAnsi="Arial" w:cs="Arial"/>
          <w:b/>
          <w:bCs/>
        </w:rPr>
      </w:pPr>
      <w:r w:rsidRPr="005C79E2">
        <w:rPr>
          <w:rFonts w:ascii="Arial" w:hAnsi="Arial" w:cs="Arial"/>
          <w:b/>
          <w:bCs/>
        </w:rPr>
        <w:t>PERCENTAGE OF LOADS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00"/>
        <w:gridCol w:w="1440"/>
      </w:tblGrid>
      <w:tr w:rsidRPr="00E167FD" w:rsidR="00446F0A" w:rsidTr="00F42383" w14:paraId="66ECE9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Pr="00E167FD" w:rsidR="00446F0A" w:rsidP="0080154A" w:rsidRDefault="00446F0A" w14:paraId="6833B48F" w14:textId="77777777">
            <w:pPr>
              <w:rPr>
                <w:rFonts w:ascii="Arial" w:hAnsi="Arial" w:cs="Arial"/>
                <w:sz w:val="18"/>
                <w:szCs w:val="18"/>
              </w:rPr>
            </w:pPr>
            <w:r w:rsidRPr="00E167FD">
              <w:rPr>
                <w:rFonts w:ascii="Arial" w:hAnsi="Arial" w:cs="Arial"/>
                <w:sz w:val="18"/>
                <w:szCs w:val="18"/>
              </w:rPr>
              <w:t>0-100 miles:</w:t>
            </w:r>
          </w:p>
        </w:tc>
        <w:tc>
          <w:tcPr>
            <w:tcW w:w="1440" w:type="dxa"/>
          </w:tcPr>
          <w:p w:rsidRPr="00E167FD" w:rsidR="00446F0A" w:rsidP="00AF29EE" w:rsidRDefault="00446F0A" w14:paraId="22A2B8D4" w14:textId="5225E70D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  <w:tr w:rsidRPr="00E167FD" w:rsidR="00446F0A" w:rsidTr="00F42383" w14:paraId="35A96F4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Pr="00E167FD" w:rsidR="00446F0A" w:rsidP="0080154A" w:rsidRDefault="00446F0A" w14:paraId="29D336D2" w14:textId="77777777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167FD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101-300 miles:</w:t>
            </w:r>
          </w:p>
        </w:tc>
        <w:tc>
          <w:tcPr>
            <w:tcW w:w="1440" w:type="dxa"/>
          </w:tcPr>
          <w:p w:rsidRPr="00E167FD" w:rsidR="00446F0A" w:rsidP="00AF29EE" w:rsidRDefault="00446F0A" w14:paraId="26EAD0BC" w14:textId="131DBB03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  <w:tr w:rsidRPr="00E167FD" w:rsidR="00446F0A" w:rsidTr="00F42383" w14:paraId="3CD483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Pr="00E167FD" w:rsidR="00446F0A" w:rsidP="0080154A" w:rsidRDefault="00446F0A" w14:paraId="401F2108" w14:textId="77777777">
            <w:pPr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E167FD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301-500 miles:</w:t>
            </w:r>
          </w:p>
        </w:tc>
        <w:tc>
          <w:tcPr>
            <w:tcW w:w="1440" w:type="dxa"/>
          </w:tcPr>
          <w:p w:rsidRPr="00E167FD" w:rsidR="00446F0A" w:rsidP="00AF29EE" w:rsidRDefault="00AF29EE" w14:paraId="0542FDC3" w14:textId="4C99ACC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%</w:t>
            </w:r>
          </w:p>
        </w:tc>
      </w:tr>
      <w:tr w:rsidRPr="00E167FD" w:rsidR="00446F0A" w:rsidTr="00F42383" w14:paraId="602AB0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Pr="00E167FD" w:rsidR="00446F0A" w:rsidP="0080154A" w:rsidRDefault="00446F0A" w14:paraId="3FD76177" w14:textId="77777777">
            <w:pPr>
              <w:rPr>
                <w:rFonts w:ascii="Arial" w:hAnsi="Arial" w:cs="Arial"/>
                <w:b w:val="0"/>
                <w:bCs w:val="0"/>
              </w:rPr>
            </w:pPr>
            <w:r w:rsidRPr="00E167FD">
              <w:rPr>
                <w:rFonts w:ascii="Arial" w:hAnsi="Arial" w:cs="Arial"/>
                <w:b w:val="0"/>
                <w:bCs w:val="0"/>
              </w:rPr>
              <w:t xml:space="preserve">500+ miles: </w:t>
            </w:r>
          </w:p>
        </w:tc>
        <w:tc>
          <w:tcPr>
            <w:tcW w:w="1440" w:type="dxa"/>
          </w:tcPr>
          <w:p w:rsidRPr="00E167FD" w:rsidR="00446F0A" w:rsidP="00AF29EE" w:rsidRDefault="00AF29EE" w14:paraId="44C2D7B0" w14:textId="3E86A9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</w:tr>
    </w:tbl>
    <w:p w:rsidRPr="00BA284D" w:rsidR="00BA7FB3" w:rsidP="00A0366B" w:rsidRDefault="00BA7FB3" w14:paraId="6E534073" w14:textId="624F3C27">
      <w:pPr>
        <w:rPr>
          <w:rFonts w:ascii="Arial" w:hAnsi="Arial" w:cs="Arial"/>
        </w:rPr>
      </w:pPr>
    </w:p>
    <w:p w:rsidR="00F07396" w:rsidP="00A0366B" w:rsidRDefault="00263218" w14:paraId="1F37B9E8" w14:textId="468B410A">
      <w:pPr>
        <w:rPr>
          <w:rFonts w:ascii="Arial" w:hAnsi="Arial" w:cs="Arial"/>
          <w:b/>
          <w:bCs/>
        </w:rPr>
      </w:pPr>
      <w:r w:rsidRPr="00263218">
        <w:rPr>
          <w:rFonts w:ascii="Arial" w:hAnsi="Arial" w:cs="Arial"/>
          <w:b/>
          <w:bCs/>
        </w:rPr>
        <w:t>CLASS OF RISK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530"/>
        <w:gridCol w:w="1280"/>
        <w:gridCol w:w="1405"/>
        <w:gridCol w:w="1405"/>
      </w:tblGrid>
      <w:tr w:rsidRPr="00053224" w:rsidR="00FB7FDB" w:rsidTr="00D441CB" w14:paraId="2C9E383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Pr="008741CF" w:rsidR="00FB7FDB" w:rsidP="006D42F6" w:rsidRDefault="00FB7FDB" w14:paraId="2C7D28BF" w14:textId="77777777">
            <w:pPr>
              <w:rPr>
                <w:rFonts w:ascii="Arial" w:hAnsi="Arial" w:cs="Arial"/>
              </w:rPr>
            </w:pPr>
            <w:r w:rsidRPr="008741CF">
              <w:rPr>
                <w:rFonts w:ascii="Arial" w:hAnsi="Arial" w:cs="Arial"/>
              </w:rPr>
              <w:t>Dry Van:</w:t>
            </w:r>
          </w:p>
        </w:tc>
        <w:tc>
          <w:tcPr>
            <w:tcW w:w="1280" w:type="dxa"/>
          </w:tcPr>
          <w:p w:rsidRPr="008741CF" w:rsidR="00FB7FDB" w:rsidP="00FB7FDB" w:rsidRDefault="00FB7FDB" w14:paraId="4B6ABC74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741CF">
              <w:rPr>
                <w:rFonts w:ascii="Arial" w:hAnsi="Arial" w:cs="Arial"/>
              </w:rPr>
              <w:t>%</w:t>
            </w:r>
          </w:p>
        </w:tc>
        <w:tc>
          <w:tcPr>
            <w:tcW w:w="1405" w:type="dxa"/>
          </w:tcPr>
          <w:p w:rsidRPr="008741CF" w:rsidR="00FB7FDB" w:rsidP="006D42F6" w:rsidRDefault="00FB7FDB" w14:paraId="389804B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741CF">
              <w:rPr>
                <w:rFonts w:ascii="Arial" w:hAnsi="Arial" w:cs="Arial"/>
              </w:rPr>
              <w:t>Dump Truck:</w:t>
            </w:r>
          </w:p>
        </w:tc>
        <w:tc>
          <w:tcPr>
            <w:tcW w:w="1405" w:type="dxa"/>
          </w:tcPr>
          <w:p w:rsidRPr="008741CF" w:rsidR="00FB7FDB" w:rsidP="00FB7FDB" w:rsidRDefault="00FB7FDB" w14:paraId="1F3EAA79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8741CF">
              <w:rPr>
                <w:rFonts w:ascii="Arial" w:hAnsi="Arial" w:cs="Arial"/>
              </w:rPr>
              <w:t>%</w:t>
            </w:r>
          </w:p>
        </w:tc>
      </w:tr>
      <w:tr w:rsidRPr="00053224" w:rsidR="00FB7FDB" w:rsidTr="00D441CB" w14:paraId="3E6F45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Pr="008741CF" w:rsidR="00FB7FDB" w:rsidP="006D42F6" w:rsidRDefault="00FB7FDB" w14:paraId="4CE032C8" w14:textId="77777777">
            <w:pPr>
              <w:rPr>
                <w:rFonts w:ascii="Arial" w:hAnsi="Arial" w:cs="Arial"/>
                <w:b w:val="0"/>
              </w:rPr>
            </w:pPr>
            <w:r w:rsidRPr="008741CF">
              <w:rPr>
                <w:rFonts w:ascii="Arial" w:hAnsi="Arial" w:cs="Arial"/>
                <w:b w:val="0"/>
              </w:rPr>
              <w:t>Flat Bed:</w:t>
            </w:r>
          </w:p>
        </w:tc>
        <w:tc>
          <w:tcPr>
            <w:tcW w:w="1280" w:type="dxa"/>
          </w:tcPr>
          <w:p w:rsidRPr="008741CF" w:rsidR="00FB7FDB" w:rsidP="00FB7FDB" w:rsidRDefault="00FB7FDB" w14:paraId="062FAA44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  <w:tc>
          <w:tcPr>
            <w:tcW w:w="1405" w:type="dxa"/>
          </w:tcPr>
          <w:p w:rsidRPr="008741CF" w:rsidR="00FB7FDB" w:rsidP="006D42F6" w:rsidRDefault="00FB7FDB" w14:paraId="3AC91D4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Van/Buses</w:t>
            </w:r>
          </w:p>
        </w:tc>
        <w:tc>
          <w:tcPr>
            <w:tcW w:w="1405" w:type="dxa"/>
          </w:tcPr>
          <w:p w:rsidRPr="008741CF" w:rsidR="00FB7FDB" w:rsidP="00FB7FDB" w:rsidRDefault="00FB7FDB" w14:paraId="29858586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</w:tr>
      <w:tr w:rsidRPr="00053224" w:rsidR="00FB7FDB" w:rsidTr="00D441CB" w14:paraId="766BC9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Pr="008741CF" w:rsidR="00FB7FDB" w:rsidP="006D42F6" w:rsidRDefault="00FB7FDB" w14:paraId="4DCFC29B" w14:textId="77777777">
            <w:pPr>
              <w:rPr>
                <w:rFonts w:ascii="Arial" w:hAnsi="Arial" w:cs="Arial"/>
                <w:b w:val="0"/>
              </w:rPr>
            </w:pPr>
            <w:r w:rsidRPr="008741CF">
              <w:rPr>
                <w:rFonts w:ascii="Arial" w:hAnsi="Arial" w:cs="Arial"/>
                <w:b w:val="0"/>
              </w:rPr>
              <w:t>Auto Hauler:</w:t>
            </w:r>
          </w:p>
        </w:tc>
        <w:tc>
          <w:tcPr>
            <w:tcW w:w="1280" w:type="dxa"/>
          </w:tcPr>
          <w:p w:rsidRPr="008741CF" w:rsidR="00FB7FDB" w:rsidP="00FB7FDB" w:rsidRDefault="00FB7FDB" w14:paraId="08A7AEB1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  <w:tc>
          <w:tcPr>
            <w:tcW w:w="1405" w:type="dxa"/>
          </w:tcPr>
          <w:p w:rsidRPr="008741CF" w:rsidR="00FB7FDB" w:rsidP="006D42F6" w:rsidRDefault="00FB7FDB" w14:paraId="31B95117" w14:textId="66E7B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</w:p>
        </w:tc>
        <w:tc>
          <w:tcPr>
            <w:tcW w:w="1405" w:type="dxa"/>
          </w:tcPr>
          <w:p w:rsidRPr="008741CF" w:rsidR="00FB7FDB" w:rsidP="00FB7FDB" w:rsidRDefault="00FB7FDB" w14:paraId="23C99988" w14:textId="5CD637C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</w:tr>
      <w:tr w:rsidRPr="00053224" w:rsidR="00FB7FDB" w:rsidTr="00D441CB" w14:paraId="564276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Pr="008741CF" w:rsidR="00FB7FDB" w:rsidP="006D42F6" w:rsidRDefault="00FB7FDB" w14:paraId="2010037B" w14:textId="77777777">
            <w:pPr>
              <w:rPr>
                <w:rFonts w:ascii="Arial" w:hAnsi="Arial" w:cs="Arial"/>
                <w:b w:val="0"/>
              </w:rPr>
            </w:pPr>
            <w:r w:rsidRPr="008741CF">
              <w:rPr>
                <w:rFonts w:ascii="Arial" w:hAnsi="Arial" w:cs="Arial"/>
                <w:b w:val="0"/>
              </w:rPr>
              <w:t>Box Truck:</w:t>
            </w:r>
          </w:p>
        </w:tc>
        <w:tc>
          <w:tcPr>
            <w:tcW w:w="1280" w:type="dxa"/>
          </w:tcPr>
          <w:p w:rsidRPr="008741CF" w:rsidR="00FB7FDB" w:rsidP="00FB7FDB" w:rsidRDefault="00FB7FDB" w14:paraId="538A8549" w14:textId="7777777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  <w:tc>
          <w:tcPr>
            <w:tcW w:w="1405" w:type="dxa"/>
          </w:tcPr>
          <w:p w:rsidRPr="008741CF" w:rsidR="00FB7FDB" w:rsidP="006D42F6" w:rsidRDefault="00FB7FDB" w14:paraId="12C81D6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</w:p>
        </w:tc>
        <w:tc>
          <w:tcPr>
            <w:tcW w:w="1405" w:type="dxa"/>
          </w:tcPr>
          <w:p w:rsidRPr="008741CF" w:rsidR="00FB7FDB" w:rsidP="00481B77" w:rsidRDefault="00481B77" w14:paraId="60605844" w14:textId="631F536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</w:tr>
      <w:tr w:rsidRPr="00053224" w:rsidR="00FB7FDB" w:rsidTr="00D441CB" w14:paraId="2544EF2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Pr="008741CF" w:rsidR="00FB7FDB" w:rsidP="006D42F6" w:rsidRDefault="00FB7FDB" w14:paraId="4EB6035E" w14:textId="77777777">
            <w:pPr>
              <w:rPr>
                <w:rFonts w:ascii="Arial" w:hAnsi="Arial" w:cs="Arial"/>
                <w:b w:val="0"/>
              </w:rPr>
            </w:pPr>
            <w:r w:rsidRPr="008741CF">
              <w:rPr>
                <w:rFonts w:ascii="Arial" w:hAnsi="Arial" w:cs="Arial"/>
                <w:b w:val="0"/>
              </w:rPr>
              <w:t>Reefer:</w:t>
            </w:r>
          </w:p>
        </w:tc>
        <w:tc>
          <w:tcPr>
            <w:tcW w:w="1280" w:type="dxa"/>
          </w:tcPr>
          <w:p w:rsidRPr="008741CF" w:rsidR="00FB7FDB" w:rsidP="00FB7FDB" w:rsidRDefault="00FB7FDB" w14:paraId="5CE59178" w14:textId="79D2BCB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  <w:tc>
          <w:tcPr>
            <w:tcW w:w="1405" w:type="dxa"/>
          </w:tcPr>
          <w:p w:rsidRPr="008741CF" w:rsidR="00FB7FDB" w:rsidP="006D42F6" w:rsidRDefault="00FB7FDB" w14:paraId="2756EA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</w:p>
        </w:tc>
        <w:tc>
          <w:tcPr>
            <w:tcW w:w="1405" w:type="dxa"/>
          </w:tcPr>
          <w:p w:rsidRPr="008741CF" w:rsidR="00FB7FDB" w:rsidP="00481B77" w:rsidRDefault="00481B77" w14:paraId="795B27CD" w14:textId="43CF2D6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</w:rPr>
            </w:pPr>
            <w:r w:rsidRPr="008741CF">
              <w:rPr>
                <w:rFonts w:ascii="Arial" w:hAnsi="Arial" w:cs="Arial"/>
                <w:bCs/>
              </w:rPr>
              <w:t>%</w:t>
            </w:r>
          </w:p>
        </w:tc>
      </w:tr>
    </w:tbl>
    <w:p w:rsidR="00A56ECA" w:rsidP="00A0366B" w:rsidRDefault="00A56ECA" w14:paraId="0F2A8557" w14:textId="0FF67880">
      <w:pPr>
        <w:rPr>
          <w:rFonts w:ascii="Arial" w:hAnsi="Arial" w:cs="Arial"/>
        </w:rPr>
      </w:pPr>
    </w:p>
    <w:p w:rsidRPr="001A59E6" w:rsidR="008E09CB" w:rsidP="00A0366B" w:rsidRDefault="001A59E6" w14:paraId="0AD75C01" w14:textId="36C8B0A0">
      <w:pPr>
        <w:rPr>
          <w:rFonts w:ascii="Arial" w:hAnsi="Arial" w:cs="Arial"/>
          <w:b/>
          <w:bCs/>
        </w:rPr>
      </w:pPr>
      <w:bookmarkStart w:name="_Hlk158909545" w:id="0"/>
      <w:r w:rsidRPr="001A59E6">
        <w:rPr>
          <w:rFonts w:ascii="Arial" w:hAnsi="Arial" w:cs="Arial"/>
          <w:b/>
          <w:bCs/>
        </w:rPr>
        <w:t>INSURANCE HISTORY</w:t>
      </w:r>
    </w:p>
    <w:bookmarkEnd w:id="0"/>
    <w:p w:rsidR="005E55D6" w:rsidP="005E55D6" w:rsidRDefault="00C83737" w14:paraId="5DB4FA46" w14:textId="50B3AD78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 an </w:t>
      </w:r>
      <w:r w:rsidR="00972299">
        <w:rPr>
          <w:rFonts w:ascii="Arial" w:hAnsi="Arial" w:cs="Arial"/>
        </w:rPr>
        <w:t>insurance company c</w:t>
      </w:r>
      <w:r w:rsidR="0000664D">
        <w:rPr>
          <w:rFonts w:ascii="Arial" w:hAnsi="Arial" w:cs="Arial"/>
        </w:rPr>
        <w:t>ancel</w:t>
      </w:r>
      <w:r w:rsidR="00A65E16">
        <w:rPr>
          <w:rFonts w:ascii="Arial" w:hAnsi="Arial" w:cs="Arial"/>
        </w:rPr>
        <w:t>ed</w:t>
      </w:r>
      <w:r w:rsidR="0000664D">
        <w:rPr>
          <w:rFonts w:ascii="Arial" w:hAnsi="Arial" w:cs="Arial"/>
        </w:rPr>
        <w:t xml:space="preserve"> or </w:t>
      </w:r>
      <w:r w:rsidR="00A65E16">
        <w:rPr>
          <w:rFonts w:ascii="Arial" w:hAnsi="Arial" w:cs="Arial"/>
        </w:rPr>
        <w:t>non-renewed your policy in the last</w:t>
      </w:r>
      <w:r w:rsidR="009E0B7C">
        <w:rPr>
          <w:rFonts w:ascii="Arial" w:hAnsi="Arial" w:cs="Arial"/>
        </w:rPr>
        <w:t xml:space="preserve"> 3 </w:t>
      </w:r>
      <w:proofErr w:type="gramStart"/>
      <w:r w:rsidR="009E0B7C">
        <w:rPr>
          <w:rFonts w:ascii="Arial" w:hAnsi="Arial" w:cs="Arial"/>
        </w:rPr>
        <w:t>years?</w:t>
      </w:r>
      <w:r w:rsidR="008741CF">
        <w:rPr>
          <w:rFonts w:ascii="Arial" w:hAnsi="Arial" w:cs="Arial"/>
        </w:rPr>
        <w:t>_</w:t>
      </w:r>
      <w:proofErr w:type="gramEnd"/>
      <w:r w:rsidR="008741CF">
        <w:rPr>
          <w:rFonts w:ascii="Arial" w:hAnsi="Arial" w:cs="Arial"/>
        </w:rPr>
        <w:t>____________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3400"/>
        <w:gridCol w:w="2585"/>
        <w:gridCol w:w="1876"/>
        <w:gridCol w:w="1136"/>
        <w:gridCol w:w="1528"/>
      </w:tblGrid>
      <w:tr w:rsidRPr="00EB712D" w:rsidR="00EB712D" w:rsidTr="00BA284D" w14:paraId="02754F48" w14:textId="77777777">
        <w:trPr>
          <w:trHeight w:val="224"/>
        </w:trPr>
        <w:tc>
          <w:tcPr>
            <w:tcW w:w="3400" w:type="dxa"/>
          </w:tcPr>
          <w:p w:rsidRPr="00040901" w:rsidR="000B5A18" w:rsidP="00650702" w:rsidRDefault="000B5A18" w14:paraId="4E75E1AE" w14:textId="00B60D47">
            <w:pPr>
              <w:pStyle w:val="NoSpacing"/>
              <w:rPr>
                <w:rFonts w:ascii="Arial" w:hAnsi="Arial" w:cs="Arial"/>
              </w:rPr>
            </w:pPr>
            <w:r w:rsidRPr="00040901">
              <w:rPr>
                <w:rFonts w:ascii="Arial" w:hAnsi="Arial" w:cs="Arial"/>
              </w:rPr>
              <w:t>Prior Carrier Effective Dates</w:t>
            </w:r>
          </w:p>
        </w:tc>
        <w:tc>
          <w:tcPr>
            <w:tcW w:w="2585" w:type="dxa"/>
          </w:tcPr>
          <w:p w:rsidRPr="00040901" w:rsidR="000B5A18" w:rsidP="00650702" w:rsidRDefault="000B5A18" w14:paraId="1B5FA794" w14:textId="190C9BE3">
            <w:pPr>
              <w:pStyle w:val="NoSpacing"/>
              <w:rPr>
                <w:rFonts w:ascii="Arial" w:hAnsi="Arial" w:cs="Arial"/>
              </w:rPr>
            </w:pPr>
            <w:r w:rsidRPr="00040901">
              <w:rPr>
                <w:rFonts w:ascii="Arial" w:hAnsi="Arial" w:cs="Arial"/>
              </w:rPr>
              <w:t>Prior Carrier Name</w:t>
            </w:r>
          </w:p>
        </w:tc>
        <w:tc>
          <w:tcPr>
            <w:tcW w:w="1876" w:type="dxa"/>
          </w:tcPr>
          <w:p w:rsidRPr="00040901" w:rsidR="000B5A18" w:rsidP="00650702" w:rsidRDefault="000B5A18" w14:paraId="3FACAAAA" w14:textId="6A293842">
            <w:pPr>
              <w:pStyle w:val="NoSpacing"/>
              <w:rPr>
                <w:rFonts w:ascii="Arial" w:hAnsi="Arial" w:cs="Arial"/>
              </w:rPr>
            </w:pPr>
            <w:r w:rsidRPr="00040901">
              <w:rPr>
                <w:rFonts w:ascii="Arial" w:hAnsi="Arial" w:cs="Arial"/>
              </w:rPr>
              <w:t>Policy Number</w:t>
            </w:r>
          </w:p>
        </w:tc>
        <w:tc>
          <w:tcPr>
            <w:tcW w:w="1136" w:type="dxa"/>
          </w:tcPr>
          <w:p w:rsidRPr="00040901" w:rsidR="000B5A18" w:rsidP="00650702" w:rsidRDefault="000B5A18" w14:paraId="5E1C03B0" w14:textId="465E4D16">
            <w:pPr>
              <w:pStyle w:val="NoSpacing"/>
              <w:rPr>
                <w:rFonts w:ascii="Arial" w:hAnsi="Arial" w:cs="Arial"/>
              </w:rPr>
            </w:pPr>
            <w:r w:rsidRPr="00040901">
              <w:rPr>
                <w:rFonts w:ascii="Arial" w:hAnsi="Arial" w:cs="Arial"/>
              </w:rPr>
              <w:t xml:space="preserve">    </w:t>
            </w:r>
            <w:r w:rsidRPr="00040901" w:rsidR="00EB712D">
              <w:rPr>
                <w:rFonts w:ascii="Arial" w:hAnsi="Arial" w:cs="Arial"/>
              </w:rPr>
              <w:t>#</w:t>
            </w:r>
            <w:r w:rsidRPr="00040901">
              <w:rPr>
                <w:rFonts w:ascii="Arial" w:hAnsi="Arial" w:cs="Arial"/>
                <w:b/>
                <w:bCs/>
              </w:rPr>
              <w:t>Units</w:t>
            </w:r>
          </w:p>
        </w:tc>
        <w:tc>
          <w:tcPr>
            <w:tcW w:w="1528" w:type="dxa"/>
          </w:tcPr>
          <w:p w:rsidRPr="00040901" w:rsidR="000B5A18" w:rsidP="00650702" w:rsidRDefault="000B5A18" w14:paraId="73C65F29" w14:textId="5404C07F">
            <w:pPr>
              <w:pStyle w:val="NoSpacing"/>
              <w:rPr>
                <w:rFonts w:ascii="Arial" w:hAnsi="Arial" w:cs="Arial"/>
              </w:rPr>
            </w:pPr>
            <w:r w:rsidRPr="00040901">
              <w:rPr>
                <w:rFonts w:ascii="Arial" w:hAnsi="Arial" w:cs="Arial"/>
              </w:rPr>
              <w:t xml:space="preserve">  # Losses</w:t>
            </w:r>
            <w:r w:rsidRPr="00040901">
              <w:rPr>
                <w:rFonts w:ascii="Arial" w:hAnsi="Arial" w:cs="Arial"/>
              </w:rPr>
              <w:tab/>
            </w:r>
          </w:p>
        </w:tc>
      </w:tr>
      <w:tr w:rsidR="00EB712D" w:rsidTr="00BA284D" w14:paraId="1D1EBD09" w14:textId="77777777">
        <w:trPr>
          <w:trHeight w:val="343"/>
        </w:trPr>
        <w:tc>
          <w:tcPr>
            <w:tcW w:w="3400" w:type="dxa"/>
          </w:tcPr>
          <w:p w:rsidR="000B5A18" w:rsidP="005E55D6" w:rsidRDefault="003B1FE8" w14:paraId="696F2E28" w14:textId="25B8D8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To</w:t>
            </w:r>
          </w:p>
        </w:tc>
        <w:tc>
          <w:tcPr>
            <w:tcW w:w="2585" w:type="dxa"/>
          </w:tcPr>
          <w:p w:rsidR="000B5A18" w:rsidP="005E55D6" w:rsidRDefault="000B5A18" w14:paraId="694AACCB" w14:textId="77777777">
            <w:pPr>
              <w:rPr>
                <w:rFonts w:ascii="Arial" w:hAnsi="Arial" w:cs="Arial"/>
              </w:rPr>
            </w:pPr>
          </w:p>
        </w:tc>
        <w:tc>
          <w:tcPr>
            <w:tcW w:w="1876" w:type="dxa"/>
          </w:tcPr>
          <w:p w:rsidR="000B5A18" w:rsidP="005E55D6" w:rsidRDefault="000B5A18" w14:paraId="70D3C6AD" w14:textId="77777777">
            <w:pPr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:rsidR="000B5A18" w:rsidP="005E55D6" w:rsidRDefault="000B5A18" w14:paraId="0779E060" w14:textId="77777777">
            <w:pPr>
              <w:rPr>
                <w:rFonts w:ascii="Arial" w:hAnsi="Arial" w:cs="Arial"/>
              </w:rPr>
            </w:pPr>
          </w:p>
        </w:tc>
        <w:tc>
          <w:tcPr>
            <w:tcW w:w="1528" w:type="dxa"/>
          </w:tcPr>
          <w:p w:rsidR="000B5A18" w:rsidP="005E55D6" w:rsidRDefault="000B5A18" w14:paraId="69A16A5C" w14:textId="77777777">
            <w:pPr>
              <w:rPr>
                <w:rFonts w:ascii="Arial" w:hAnsi="Arial" w:cs="Arial"/>
              </w:rPr>
            </w:pPr>
          </w:p>
        </w:tc>
      </w:tr>
      <w:tr w:rsidR="00EB712D" w:rsidTr="00BA284D" w14:paraId="15506295" w14:textId="77777777">
        <w:trPr>
          <w:trHeight w:val="343"/>
        </w:trPr>
        <w:tc>
          <w:tcPr>
            <w:tcW w:w="3400" w:type="dxa"/>
          </w:tcPr>
          <w:p w:rsidR="000B5A18" w:rsidP="005E55D6" w:rsidRDefault="003B1FE8" w14:paraId="3F46BAFE" w14:textId="075BE2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To</w:t>
            </w:r>
          </w:p>
        </w:tc>
        <w:tc>
          <w:tcPr>
            <w:tcW w:w="2585" w:type="dxa"/>
          </w:tcPr>
          <w:p w:rsidR="000B5A18" w:rsidP="005E55D6" w:rsidRDefault="000B5A18" w14:paraId="17806902" w14:textId="77777777">
            <w:pPr>
              <w:rPr>
                <w:rFonts w:ascii="Arial" w:hAnsi="Arial" w:cs="Arial"/>
              </w:rPr>
            </w:pPr>
          </w:p>
        </w:tc>
        <w:tc>
          <w:tcPr>
            <w:tcW w:w="1876" w:type="dxa"/>
          </w:tcPr>
          <w:p w:rsidR="000B5A18" w:rsidP="005E55D6" w:rsidRDefault="000B5A18" w14:paraId="34493730" w14:textId="77777777">
            <w:pPr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:rsidR="000B5A18" w:rsidP="005E55D6" w:rsidRDefault="000B5A18" w14:paraId="77D6EE85" w14:textId="77777777">
            <w:pPr>
              <w:rPr>
                <w:rFonts w:ascii="Arial" w:hAnsi="Arial" w:cs="Arial"/>
              </w:rPr>
            </w:pPr>
          </w:p>
        </w:tc>
        <w:tc>
          <w:tcPr>
            <w:tcW w:w="1528" w:type="dxa"/>
          </w:tcPr>
          <w:p w:rsidR="000B5A18" w:rsidP="005E55D6" w:rsidRDefault="000B5A18" w14:paraId="0B896C77" w14:textId="77777777">
            <w:pPr>
              <w:rPr>
                <w:rFonts w:ascii="Arial" w:hAnsi="Arial" w:cs="Arial"/>
              </w:rPr>
            </w:pPr>
          </w:p>
        </w:tc>
      </w:tr>
      <w:tr w:rsidR="00EB712D" w:rsidTr="00BA284D" w14:paraId="27B9F1CF" w14:textId="77777777">
        <w:trPr>
          <w:trHeight w:val="361"/>
        </w:trPr>
        <w:tc>
          <w:tcPr>
            <w:tcW w:w="3400" w:type="dxa"/>
          </w:tcPr>
          <w:p w:rsidR="000B5A18" w:rsidP="005E55D6" w:rsidRDefault="003B1FE8" w14:paraId="47E2B995" w14:textId="078BB5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To</w:t>
            </w:r>
          </w:p>
        </w:tc>
        <w:tc>
          <w:tcPr>
            <w:tcW w:w="2585" w:type="dxa"/>
          </w:tcPr>
          <w:p w:rsidR="000B5A18" w:rsidP="005E55D6" w:rsidRDefault="000B5A18" w14:paraId="5FF65F98" w14:textId="77777777">
            <w:pPr>
              <w:rPr>
                <w:rFonts w:ascii="Arial" w:hAnsi="Arial" w:cs="Arial"/>
              </w:rPr>
            </w:pPr>
          </w:p>
        </w:tc>
        <w:tc>
          <w:tcPr>
            <w:tcW w:w="1876" w:type="dxa"/>
          </w:tcPr>
          <w:p w:rsidR="000B5A18" w:rsidP="005E55D6" w:rsidRDefault="000B5A18" w14:paraId="09BE3B97" w14:textId="77777777">
            <w:pPr>
              <w:rPr>
                <w:rFonts w:ascii="Arial" w:hAnsi="Arial" w:cs="Arial"/>
              </w:rPr>
            </w:pPr>
          </w:p>
        </w:tc>
        <w:tc>
          <w:tcPr>
            <w:tcW w:w="1136" w:type="dxa"/>
          </w:tcPr>
          <w:p w:rsidR="000B5A18" w:rsidP="005E55D6" w:rsidRDefault="000B5A18" w14:paraId="6200BC83" w14:textId="77777777">
            <w:pPr>
              <w:rPr>
                <w:rFonts w:ascii="Arial" w:hAnsi="Arial" w:cs="Arial"/>
              </w:rPr>
            </w:pPr>
          </w:p>
        </w:tc>
        <w:tc>
          <w:tcPr>
            <w:tcW w:w="1528" w:type="dxa"/>
          </w:tcPr>
          <w:p w:rsidR="000B5A18" w:rsidP="005E55D6" w:rsidRDefault="000B5A18" w14:paraId="514CD152" w14:textId="77777777">
            <w:pPr>
              <w:rPr>
                <w:rFonts w:ascii="Arial" w:hAnsi="Arial" w:cs="Arial"/>
              </w:rPr>
            </w:pPr>
          </w:p>
        </w:tc>
      </w:tr>
    </w:tbl>
    <w:p w:rsidR="00676346" w:rsidP="00FE38BE" w:rsidRDefault="00676346" w14:paraId="3D47595B" w14:textId="77777777">
      <w:pPr>
        <w:rPr>
          <w:rFonts w:ascii="Arial" w:hAnsi="Arial" w:cs="Arial"/>
          <w:b/>
          <w:bCs/>
        </w:rPr>
      </w:pPr>
    </w:p>
    <w:p w:rsidRPr="001A59E6" w:rsidR="00FE38BE" w:rsidP="00FE38BE" w:rsidRDefault="00FE38BE" w14:paraId="3F64C81B" w14:textId="33862BB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COMMO</w:t>
      </w:r>
      <w:r w:rsidR="00D214E1">
        <w:rPr>
          <w:rFonts w:ascii="Arial" w:hAnsi="Arial" w:cs="Arial"/>
          <w:b/>
          <w:bCs/>
        </w:rPr>
        <w:t>DITIES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44"/>
        <w:gridCol w:w="3039"/>
      </w:tblGrid>
      <w:tr w:rsidR="00081BF4" w:rsidTr="00BA284D" w14:paraId="260863EC" w14:textId="77777777">
        <w:trPr>
          <w:trHeight w:val="424"/>
        </w:trPr>
        <w:tc>
          <w:tcPr>
            <w:tcW w:w="3742" w:type="dxa"/>
          </w:tcPr>
          <w:p w:rsidRPr="00040901" w:rsidR="00081BF4" w:rsidP="00D81C74" w:rsidRDefault="00E025E6" w14:paraId="25EEDB8E" w14:textId="33010570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eastAsia="MS Gothic" w:cs="Arial"/>
              </w:rPr>
            </w:pPr>
            <w:r w:rsidRPr="00040901">
              <w:rPr>
                <w:rFonts w:ascii="Arial" w:hAnsi="Arial" w:eastAsia="MS Gothic" w:cs="Arial"/>
              </w:rPr>
              <w:t>Commodity</w:t>
            </w:r>
          </w:p>
        </w:tc>
        <w:tc>
          <w:tcPr>
            <w:tcW w:w="3744" w:type="dxa"/>
          </w:tcPr>
          <w:p w:rsidRPr="00040901" w:rsidR="00081BF4" w:rsidP="00D81C74" w:rsidRDefault="00E025E6" w14:paraId="5769A7E2" w14:textId="41A114E9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eastAsia="MS Gothic" w:cs="Arial"/>
              </w:rPr>
            </w:pPr>
            <w:r w:rsidRPr="00040901">
              <w:rPr>
                <w:rFonts w:ascii="Arial" w:hAnsi="Arial" w:eastAsia="MS Gothic" w:cs="Arial"/>
              </w:rPr>
              <w:t>% of Loads</w:t>
            </w:r>
          </w:p>
        </w:tc>
        <w:tc>
          <w:tcPr>
            <w:tcW w:w="3039" w:type="dxa"/>
          </w:tcPr>
          <w:p w:rsidRPr="00040901" w:rsidR="00081BF4" w:rsidP="00D81C74" w:rsidRDefault="00040901" w14:paraId="0B5A6604" w14:textId="17F24793">
            <w:pPr>
              <w:autoSpaceDE w:val="0"/>
              <w:autoSpaceDN w:val="0"/>
              <w:adjustRightInd w:val="0"/>
              <w:spacing w:line="240" w:lineRule="auto"/>
              <w:rPr>
                <w:rFonts w:ascii="Arial" w:hAnsi="Arial" w:eastAsia="MS Gothic" w:cs="Arial"/>
              </w:rPr>
            </w:pPr>
            <w:r w:rsidRPr="00040901">
              <w:rPr>
                <w:rFonts w:ascii="Arial" w:hAnsi="Arial" w:eastAsia="MS Gothic" w:cs="Arial"/>
              </w:rPr>
              <w:t>Max Value</w:t>
            </w:r>
          </w:p>
        </w:tc>
      </w:tr>
      <w:tr w:rsidR="00081BF4" w:rsidTr="00BA284D" w14:paraId="2E4F5F05" w14:textId="77777777">
        <w:trPr>
          <w:trHeight w:val="361"/>
        </w:trPr>
        <w:tc>
          <w:tcPr>
            <w:tcW w:w="3742" w:type="dxa"/>
          </w:tcPr>
          <w:p w:rsidR="00081BF4" w:rsidP="00D81C74" w:rsidRDefault="00081BF4" w14:paraId="1DF1E3F0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744" w:type="dxa"/>
          </w:tcPr>
          <w:p w:rsidR="00081BF4" w:rsidP="00D81C74" w:rsidRDefault="00081BF4" w14:paraId="63C23930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039" w:type="dxa"/>
          </w:tcPr>
          <w:p w:rsidR="00081BF4" w:rsidP="00D81C74" w:rsidRDefault="00081BF4" w14:paraId="2D18DFD3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</w:tr>
      <w:tr w:rsidR="00B2103F" w:rsidTr="00BA284D" w14:paraId="0EED682C" w14:textId="77777777">
        <w:trPr>
          <w:trHeight w:val="343"/>
        </w:trPr>
        <w:tc>
          <w:tcPr>
            <w:tcW w:w="3742" w:type="dxa"/>
          </w:tcPr>
          <w:p w:rsidR="00B2103F" w:rsidP="00D81C74" w:rsidRDefault="00B2103F" w14:paraId="060D35F5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744" w:type="dxa"/>
          </w:tcPr>
          <w:p w:rsidR="00B2103F" w:rsidP="00D81C74" w:rsidRDefault="00B2103F" w14:paraId="43DBADBA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039" w:type="dxa"/>
          </w:tcPr>
          <w:p w:rsidR="00B2103F" w:rsidP="00D81C74" w:rsidRDefault="00B2103F" w14:paraId="5DA49B79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</w:tr>
      <w:tr w:rsidR="00B2103F" w:rsidTr="00BA284D" w14:paraId="4EF03BE4" w14:textId="77777777">
        <w:trPr>
          <w:trHeight w:val="343"/>
        </w:trPr>
        <w:tc>
          <w:tcPr>
            <w:tcW w:w="3742" w:type="dxa"/>
          </w:tcPr>
          <w:p w:rsidR="00B2103F" w:rsidP="00D81C74" w:rsidRDefault="00B2103F" w14:paraId="44C21316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744" w:type="dxa"/>
          </w:tcPr>
          <w:p w:rsidR="00B2103F" w:rsidP="00D81C74" w:rsidRDefault="00B2103F" w14:paraId="6463082F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039" w:type="dxa"/>
          </w:tcPr>
          <w:p w:rsidR="00B2103F" w:rsidP="00D81C74" w:rsidRDefault="00B2103F" w14:paraId="463DE112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</w:tr>
      <w:tr w:rsidR="00B2103F" w:rsidTr="00BA284D" w14:paraId="0B91AF58" w14:textId="77777777">
        <w:trPr>
          <w:trHeight w:val="361"/>
        </w:trPr>
        <w:tc>
          <w:tcPr>
            <w:tcW w:w="3742" w:type="dxa"/>
          </w:tcPr>
          <w:p w:rsidR="00B2103F" w:rsidP="00D81C74" w:rsidRDefault="00B2103F" w14:paraId="71367730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744" w:type="dxa"/>
          </w:tcPr>
          <w:p w:rsidR="00B2103F" w:rsidP="00D81C74" w:rsidRDefault="00B2103F" w14:paraId="518752B7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  <w:tc>
          <w:tcPr>
            <w:tcW w:w="3039" w:type="dxa"/>
          </w:tcPr>
          <w:p w:rsidR="00B2103F" w:rsidP="00D81C74" w:rsidRDefault="00B2103F" w14:paraId="4F7D0E12" w14:textId="77777777">
            <w:pPr>
              <w:autoSpaceDE w:val="0"/>
              <w:autoSpaceDN w:val="0"/>
              <w:adjustRightInd w:val="0"/>
              <w:spacing w:line="240" w:lineRule="auto"/>
              <w:rPr>
                <w:rFonts w:ascii="MS Gothic" w:hAnsi="Times New Roman" w:eastAsia="MS Gothic" w:cs="MS Gothic"/>
                <w:b/>
                <w:bCs/>
              </w:rPr>
            </w:pPr>
          </w:p>
        </w:tc>
      </w:tr>
    </w:tbl>
    <w:p w:rsidR="00676346" w:rsidP="00BA284D" w:rsidRDefault="00676346" w14:paraId="207B4155" w14:textId="77777777">
      <w:pPr>
        <w:rPr>
          <w:rFonts w:ascii="Arial" w:hAnsi="Arial" w:cs="Arial"/>
          <w:b/>
          <w:bCs/>
        </w:rPr>
      </w:pPr>
    </w:p>
    <w:p w:rsidRPr="003114C3" w:rsidR="00BA284D" w:rsidP="00BA284D" w:rsidRDefault="00BA284D" w14:paraId="52C99964" w14:textId="1812B37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DRIVERS INFORMATION</w:t>
      </w:r>
    </w:p>
    <w:tbl>
      <w:tblPr>
        <w:tblW w:w="1053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00"/>
        <w:gridCol w:w="1350"/>
        <w:gridCol w:w="1980"/>
        <w:gridCol w:w="630"/>
        <w:gridCol w:w="1080"/>
        <w:gridCol w:w="1170"/>
        <w:gridCol w:w="1620"/>
      </w:tblGrid>
      <w:tr w:rsidRPr="004978E7" w:rsidR="00BA284D" w:rsidTr="003C7BA9" w14:paraId="75E9E7B9" w14:textId="77777777">
        <w:trPr>
          <w:trHeight w:val="549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103F" w:rsidR="00BA284D" w:rsidP="003C7BA9" w:rsidRDefault="00BA284D" w14:paraId="1B0E8399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7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Name</w:t>
            </w:r>
          </w:p>
          <w:p w:rsidRPr="00B2103F" w:rsidR="00BA284D" w:rsidP="003C7BA9" w:rsidRDefault="00BA284D" w14:paraId="16DB3823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7"/>
              <w:rPr>
                <w:rFonts w:ascii="Arial" w:hAnsi="Arial" w:cs="Arial"/>
                <w:spacing w:val="-4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103F" w:rsidR="00BA284D" w:rsidP="003C7BA9" w:rsidRDefault="00BA284D" w14:paraId="730548F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of Birth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103F" w:rsidR="00BA284D" w:rsidP="003C7BA9" w:rsidRDefault="00BA284D" w14:paraId="2CCE0D8B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27" w:right="105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License Number</w:t>
            </w: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103F" w:rsidR="00BA284D" w:rsidP="003C7BA9" w:rsidRDefault="00BA284D" w14:paraId="77EA5C3E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State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284D" w:rsidP="003C7BA9" w:rsidRDefault="00BA284D" w14:paraId="74E1B30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"/>
              <w:jc w:val="center"/>
              <w:rPr>
                <w:rFonts w:ascii="Arial" w:hAnsi="Arial" w:cs="Arial"/>
                <w:spacing w:val="-4"/>
              </w:rPr>
            </w:pPr>
            <w:r>
              <w:rPr>
                <w:rFonts w:ascii="Arial" w:hAnsi="Arial" w:cs="Arial"/>
                <w:spacing w:val="-4"/>
              </w:rPr>
              <w:t xml:space="preserve">Years </w:t>
            </w:r>
          </w:p>
          <w:p w:rsidRPr="00B2103F" w:rsidR="00BA284D" w:rsidP="003C7BA9" w:rsidRDefault="00BA284D" w14:paraId="119EF5BB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"/>
              <w:jc w:val="center"/>
              <w:rPr>
                <w:rFonts w:ascii="Arial" w:hAnsi="Arial" w:cs="Arial"/>
                <w:spacing w:val="-4"/>
              </w:rPr>
            </w:pPr>
            <w:r>
              <w:rPr>
                <w:rFonts w:ascii="Arial" w:hAnsi="Arial" w:cs="Arial"/>
                <w:spacing w:val="-4"/>
              </w:rPr>
              <w:t>Experience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B2103F" w:rsidR="00BA284D" w:rsidP="003C7BA9" w:rsidRDefault="00BA284D" w14:paraId="1A45D217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6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Date of Hire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BA284D" w:rsidP="003C7BA9" w:rsidRDefault="00BA284D" w14:paraId="039976F4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4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# Accidents/</w:t>
            </w:r>
          </w:p>
          <w:p w:rsidRPr="00B2103F" w:rsidR="00BA284D" w:rsidP="003C7BA9" w:rsidRDefault="00BA284D" w14:paraId="317523C4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4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Violations</w:t>
            </w:r>
          </w:p>
        </w:tc>
      </w:tr>
      <w:tr w:rsidRPr="004978E7" w:rsidR="00BA284D" w:rsidTr="003C7BA9" w14:paraId="2C541FF0" w14:textId="77777777">
        <w:trPr>
          <w:trHeight w:val="377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296B9606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23" w:after="0" w:line="240" w:lineRule="auto"/>
              <w:ind w:left="143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1F673AB9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61" w:after="0" w:line="240" w:lineRule="auto"/>
              <w:ind w:left="204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56449D2D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right="105"/>
              <w:jc w:val="center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214EBC9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4A690C6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97" w:after="0" w:line="240" w:lineRule="auto"/>
              <w:ind w:left="119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50CEF8B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118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C4E8BC0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30"/>
              <w:rPr>
                <w:rFonts w:ascii="Calibri" w:hAnsi="Calibri" w:cs="Calibri"/>
                <w:spacing w:val="-4"/>
              </w:rPr>
            </w:pPr>
          </w:p>
        </w:tc>
      </w:tr>
      <w:tr w:rsidRPr="004978E7" w:rsidR="00BA284D" w:rsidTr="003C7BA9" w14:paraId="6E14E1F3" w14:textId="77777777">
        <w:trPr>
          <w:trHeight w:val="251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25A1633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29" w:after="0" w:line="240" w:lineRule="auto"/>
              <w:ind w:left="182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5127E77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46" w:after="0" w:line="240" w:lineRule="auto"/>
              <w:ind w:left="60"/>
              <w:rPr>
                <w:rFonts w:ascii="Calibri" w:hAnsi="Calibri" w:cs="Calibri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718A703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6FF2D9D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42" w:after="0" w:line="240" w:lineRule="auto"/>
              <w:ind w:left="99"/>
              <w:rPr>
                <w:rFonts w:ascii="Calibri" w:hAnsi="Calibri" w:cs="Calibri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685DF30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210" w:after="0" w:line="240" w:lineRule="auto"/>
              <w:ind w:left="125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8D017A5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90" w:after="0" w:line="240" w:lineRule="auto"/>
              <w:ind w:left="118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2227DB4D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46" w:after="0" w:line="240" w:lineRule="auto"/>
              <w:ind w:left="143"/>
              <w:rPr>
                <w:rFonts w:ascii="Calibri" w:hAnsi="Calibri" w:cs="Calibri"/>
                <w:spacing w:val="-4"/>
              </w:rPr>
            </w:pPr>
          </w:p>
        </w:tc>
      </w:tr>
      <w:tr w:rsidRPr="004978E7" w:rsidR="00BA284D" w:rsidTr="003C7BA9" w14:paraId="01D5C0E2" w14:textId="77777777">
        <w:trPr>
          <w:trHeight w:val="341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22D2455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08D7B0DE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55A8DBE9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A095A6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3DD01D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09BB32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0358FA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BA284D" w:rsidTr="003C7BA9" w14:paraId="5DC428FB" w14:textId="77777777">
        <w:trPr>
          <w:trHeight w:val="341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00555A33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571FD9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119868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2B49BC7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6D0AEA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EC9DD37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13873E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BA284D" w:rsidTr="003C7BA9" w14:paraId="7098F871" w14:textId="77777777">
        <w:trPr>
          <w:trHeight w:val="359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96515E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6051368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BC65F3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1440749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07C48425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190E2C07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FBBBEF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BA284D" w:rsidTr="003C7BA9" w14:paraId="3FDF41A9" w14:textId="77777777">
        <w:trPr>
          <w:trHeight w:val="341"/>
        </w:trPr>
        <w:tc>
          <w:tcPr>
            <w:tcW w:w="2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77FFF89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447B079B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3EDFA12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2436E2F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68AEBAC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123F7CD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978E7" w:rsidR="00BA284D" w:rsidP="003C7BA9" w:rsidRDefault="00BA284D" w14:paraId="28A43DB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Pr="004978E7" w:rsidR="00FC6C9B" w:rsidP="00D81C74" w:rsidRDefault="00FC6C9B" w14:paraId="634AFEC5" w14:textId="77777777">
      <w:pPr>
        <w:autoSpaceDE w:val="0"/>
        <w:autoSpaceDN w:val="0"/>
        <w:adjustRightInd w:val="0"/>
        <w:spacing w:after="0" w:line="240" w:lineRule="auto"/>
        <w:rPr>
          <w:rFonts w:ascii="MS Gothic" w:hAnsi="Times New Roman" w:eastAsia="MS Gothic" w:cs="MS Gothic"/>
          <w:b/>
          <w:bCs/>
        </w:rPr>
        <w:sectPr w:rsidRPr="004978E7" w:rsidR="00FC6C9B" w:rsidSect="006C03D9">
          <w:footerReference w:type="default" r:id="rId11"/>
          <w:pgSz w:w="12240" w:h="15840" w:orient="portrait"/>
          <w:pgMar w:top="1420" w:right="400" w:bottom="280" w:left="600" w:header="720" w:footer="0" w:gutter="0"/>
          <w:cols w:space="720"/>
          <w:noEndnote/>
          <w:docGrid w:linePitch="272"/>
        </w:sectPr>
      </w:pPr>
    </w:p>
    <w:p w:rsidRPr="003114C3" w:rsidR="00D15ED2" w:rsidP="00D15ED2" w:rsidRDefault="00D15ED2" w14:paraId="1C200434" w14:textId="77777777">
      <w:pPr>
        <w:rPr>
          <w:rFonts w:ascii="Arial" w:hAnsi="Arial" w:cs="Arial"/>
          <w:b/>
          <w:bCs/>
        </w:rPr>
      </w:pPr>
      <w:r w:rsidRPr="003114C3">
        <w:rPr>
          <w:rFonts w:ascii="Arial" w:hAnsi="Arial" w:cs="Arial"/>
          <w:b/>
          <w:bCs/>
        </w:rPr>
        <w:t>SCHEDULE OF AUTOS</w:t>
      </w:r>
    </w:p>
    <w:tbl>
      <w:tblPr>
        <w:tblW w:w="1053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9"/>
        <w:gridCol w:w="1786"/>
        <w:gridCol w:w="1539"/>
        <w:gridCol w:w="1289"/>
        <w:gridCol w:w="2868"/>
        <w:gridCol w:w="931"/>
        <w:gridCol w:w="958"/>
      </w:tblGrid>
      <w:tr w:rsidRPr="004978E7" w:rsidR="00D15ED2" w:rsidTr="5ACE9A31" w14:paraId="67A6235A" w14:textId="77777777">
        <w:trPr>
          <w:trHeight w:val="549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134DFC2F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7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Year</w:t>
            </w:r>
          </w:p>
          <w:p w:rsidRPr="00B2103F" w:rsidR="00D15ED2" w:rsidP="003C7BA9" w:rsidRDefault="00D15ED2" w14:paraId="31D060E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left="107"/>
              <w:rPr>
                <w:rFonts w:ascii="Arial" w:hAnsi="Arial" w:cs="Arial"/>
                <w:spacing w:val="-4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22216E5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Make/Model</w:t>
            </w: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779371FF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27" w:right="105"/>
              <w:jc w:val="center"/>
              <w:rPr>
                <w:rFonts w:ascii="Arial" w:hAnsi="Arial" w:cs="Arial"/>
              </w:rPr>
            </w:pPr>
            <w:r w:rsidRPr="00B2103F">
              <w:rPr>
                <w:rFonts w:ascii="Arial" w:hAnsi="Arial" w:cs="Arial"/>
              </w:rPr>
              <w:t>Type of Truck</w:t>
            </w: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6E8934C7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6"/>
              <w:rPr>
                <w:rFonts w:ascii="Arial" w:hAnsi="Arial" w:cs="Arial"/>
              </w:rPr>
            </w:pPr>
            <w:r w:rsidRPr="00B2103F">
              <w:rPr>
                <w:rFonts w:ascii="Arial" w:hAnsi="Arial" w:cs="Arial"/>
              </w:rPr>
              <w:t>Trailer</w:t>
            </w:r>
            <w:r w:rsidRPr="00B2103F">
              <w:rPr>
                <w:rFonts w:ascii="Arial" w:hAnsi="Arial" w:cs="Arial"/>
                <w:spacing w:val="-14"/>
              </w:rPr>
              <w:t xml:space="preserve"> </w:t>
            </w:r>
            <w:r w:rsidRPr="00B2103F">
              <w:rPr>
                <w:rFonts w:ascii="Arial" w:hAnsi="Arial" w:cs="Arial"/>
              </w:rPr>
              <w:t>Type</w:t>
            </w: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20BA9AE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8"/>
              <w:jc w:val="center"/>
              <w:rPr>
                <w:rFonts w:ascii="Arial" w:hAnsi="Arial" w:cs="Arial"/>
                <w:spacing w:val="-4"/>
              </w:rPr>
            </w:pPr>
            <w:r w:rsidRPr="00B2103F">
              <w:rPr>
                <w:rFonts w:ascii="Arial" w:hAnsi="Arial" w:cs="Arial"/>
                <w:spacing w:val="-4"/>
              </w:rPr>
              <w:t>VIN</w:t>
            </w: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31D6277A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6"/>
              <w:rPr>
                <w:rFonts w:ascii="Arial" w:hAnsi="Arial" w:cs="Arial"/>
                <w:spacing w:val="-2"/>
              </w:rPr>
            </w:pPr>
            <w:r w:rsidRPr="00B2103F">
              <w:rPr>
                <w:rFonts w:ascii="Arial" w:hAnsi="Arial" w:cs="Arial"/>
                <w:spacing w:val="-2"/>
              </w:rPr>
              <w:t>Value</w:t>
            </w: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B2103F" w:rsidR="00D15ED2" w:rsidP="003C7BA9" w:rsidRDefault="00D15ED2" w14:paraId="7FB541B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68" w:lineRule="exact"/>
              <w:ind w:left="104"/>
              <w:rPr>
                <w:rFonts w:ascii="Arial" w:hAnsi="Arial" w:cs="Arial"/>
                <w:spacing w:val="-2"/>
              </w:rPr>
            </w:pPr>
            <w:r w:rsidRPr="00B2103F">
              <w:rPr>
                <w:rFonts w:ascii="Arial" w:hAnsi="Arial" w:cs="Arial"/>
                <w:spacing w:val="-2"/>
              </w:rPr>
              <w:t>Radius</w:t>
            </w:r>
          </w:p>
        </w:tc>
      </w:tr>
      <w:tr w:rsidRPr="004978E7" w:rsidR="00D15ED2" w:rsidTr="5ACE9A31" w14:paraId="5CAAD1E1" w14:textId="77777777">
        <w:trPr>
          <w:trHeight w:val="546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6BA71DDE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23" w:after="0" w:line="240" w:lineRule="auto"/>
              <w:ind w:left="143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531B641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61" w:after="0" w:line="240" w:lineRule="auto"/>
              <w:ind w:left="204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F297E9A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right="105"/>
              <w:jc w:val="center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5EAD37A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CBFE0FD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97" w:after="0" w:line="240" w:lineRule="auto"/>
              <w:ind w:left="119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8271271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118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6DFB4C4B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57" w:after="0" w:line="240" w:lineRule="auto"/>
              <w:ind w:left="130"/>
              <w:rPr>
                <w:rFonts w:ascii="Calibri" w:hAnsi="Calibri" w:cs="Calibri"/>
                <w:spacing w:val="-4"/>
              </w:rPr>
            </w:pPr>
          </w:p>
        </w:tc>
      </w:tr>
      <w:tr w:rsidRPr="004978E7" w:rsidR="00D15ED2" w:rsidTr="5ACE9A31" w14:paraId="5C6A3E03" w14:textId="77777777">
        <w:trPr>
          <w:trHeight w:val="637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0428FAA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29" w:after="0" w:line="240" w:lineRule="auto"/>
              <w:ind w:left="182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348E27F4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46" w:after="0" w:line="240" w:lineRule="auto"/>
              <w:ind w:left="60"/>
              <w:rPr>
                <w:rFonts w:ascii="Calibri" w:hAnsi="Calibri" w:cs="Calibri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4C9F8226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E50C2B9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42" w:after="0" w:line="240" w:lineRule="auto"/>
              <w:ind w:left="99"/>
              <w:rPr>
                <w:rFonts w:ascii="Calibri" w:hAnsi="Calibri" w:cs="Calibri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B4B01A9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210" w:after="0" w:line="240" w:lineRule="auto"/>
              <w:ind w:left="125"/>
              <w:rPr>
                <w:rFonts w:ascii="Calibri" w:hAnsi="Calibri" w:cs="Calibri"/>
                <w:spacing w:val="-2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78B6AB1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90" w:after="0" w:line="240" w:lineRule="auto"/>
              <w:ind w:left="118"/>
              <w:rPr>
                <w:rFonts w:ascii="Calibri" w:hAnsi="Calibri" w:cs="Calibri"/>
                <w:spacing w:val="-4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A88C7EB" w14:textId="77777777">
            <w:pPr>
              <w:kinsoku w:val="0"/>
              <w:overflowPunct w:val="0"/>
              <w:autoSpaceDE w:val="0"/>
              <w:autoSpaceDN w:val="0"/>
              <w:adjustRightInd w:val="0"/>
              <w:spacing w:before="146" w:after="0" w:line="240" w:lineRule="auto"/>
              <w:ind w:left="143"/>
              <w:rPr>
                <w:rFonts w:ascii="Calibri" w:hAnsi="Calibri" w:cs="Calibri"/>
                <w:spacing w:val="-4"/>
              </w:rPr>
            </w:pPr>
          </w:p>
        </w:tc>
      </w:tr>
      <w:tr w:rsidRPr="004978E7" w:rsidR="00D15ED2" w:rsidTr="5ACE9A31" w14:paraId="1A1117AD" w14:textId="77777777">
        <w:trPr>
          <w:trHeight w:val="549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72D9E968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CDC1F56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3AAF718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0D606D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4DD07B7B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21E0BA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65B2DE9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D15ED2" w:rsidTr="5ACE9A31" w14:paraId="760A40B0" w14:textId="77777777">
        <w:trPr>
          <w:trHeight w:val="546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CC607C4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74249B5A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3B68D1E4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3F48FDF5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6E436995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B366135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603BED44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D15ED2" w:rsidTr="5ACE9A31" w14:paraId="5BDB9CB5" w14:textId="77777777">
        <w:trPr>
          <w:trHeight w:val="549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2608AD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4CBBFB8E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62AE4410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276039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47563C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768240B4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7DF9310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D15ED2" w:rsidTr="5ACE9A31" w14:paraId="20ADD8D4" w14:textId="77777777">
        <w:trPr>
          <w:trHeight w:val="546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317B5A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F9FAE38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7BEB4DD1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D1542F7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3B6B0E9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2AD907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78B28E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D15ED2" w:rsidTr="5ACE9A31" w14:paraId="7CA033A1" w14:textId="77777777">
        <w:trPr>
          <w:trHeight w:val="546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4863F07E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3D0DE37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8DB65C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73DD5E0F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E6E579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3A2221BB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4A74C46C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Pr="004978E7" w:rsidR="00D15ED2" w:rsidTr="5ACE9A31" w14:paraId="0D3B1ADA" w14:textId="77777777">
        <w:trPr>
          <w:trHeight w:val="546"/>
        </w:trPr>
        <w:tc>
          <w:tcPr>
            <w:tcW w:w="115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8E9A3DF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6406992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3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01ECB6D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086ECFB8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6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1E238563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53C0DBA3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978E7" w:rsidR="00D15ED2" w:rsidP="003C7BA9" w:rsidRDefault="00D15ED2" w14:paraId="28B6F0A8" w14:textId="77777777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Pr="006F2AAE" w:rsidR="006F2AAE" w:rsidP="00D15ED2" w:rsidRDefault="006F2AAE" w14:paraId="290D50CE" w14:textId="418A814F">
      <w:pPr>
        <w:rPr>
          <w:rFonts w:ascii="Arial" w:hAnsi="Arial" w:cs="Arial"/>
          <w:b/>
          <w:bCs/>
        </w:rPr>
      </w:pPr>
      <w:r w:rsidRPr="006F2AAE">
        <w:rPr>
          <w:rFonts w:ascii="Arial" w:hAnsi="Arial" w:cs="Arial"/>
          <w:b/>
          <w:bCs/>
        </w:rPr>
        <w:t>COVERAGES</w:t>
      </w:r>
    </w:p>
    <w:p w:rsidR="00D96921" w:rsidP="001040AE" w:rsidRDefault="008D17AE" w14:paraId="2A4E1EC1" w14:textId="11A447E8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Auto Liability:</w:t>
      </w:r>
    </w:p>
    <w:p w:rsidR="008D17AE" w:rsidP="001040AE" w:rsidRDefault="008A6383" w14:paraId="21B846D1" w14:textId="1B20B56F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Medical Payments:</w:t>
      </w:r>
    </w:p>
    <w:p w:rsidR="008A6383" w:rsidP="001040AE" w:rsidRDefault="008A6383" w14:paraId="4F66E99F" w14:textId="0C5438D1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Uninsured/Underinsured Bodily Injury:</w:t>
      </w:r>
    </w:p>
    <w:p w:rsidR="00624E9C" w:rsidP="001040AE" w:rsidRDefault="00624E9C" w14:paraId="320CAD09" w14:textId="522FA3E6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Uninsured Motorist Property Damage:</w:t>
      </w:r>
    </w:p>
    <w:p w:rsidR="001040AE" w:rsidP="001040AE" w:rsidRDefault="002A664E" w14:paraId="69936782" w14:textId="08DCF6A7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Comprehensive </w:t>
      </w:r>
      <w:r w:rsidR="00FE7FCE">
        <w:rPr>
          <w:rFonts w:ascii="Arial" w:hAnsi="Arial" w:cs="Arial"/>
        </w:rPr>
        <w:t>Deducible</w:t>
      </w:r>
      <w:r w:rsidR="001040AE">
        <w:rPr>
          <w:rFonts w:ascii="Arial" w:hAnsi="Arial" w:cs="Arial"/>
        </w:rPr>
        <w:t>:</w:t>
      </w:r>
      <w:r w:rsidR="001040AE">
        <w:rPr>
          <w:rFonts w:ascii="Arial" w:hAnsi="Arial" w:cs="Arial"/>
        </w:rPr>
        <w:tab/>
      </w:r>
      <w:r w:rsidR="001040AE">
        <w:rPr>
          <w:rFonts w:ascii="Arial" w:hAnsi="Arial" w:cs="Arial"/>
        </w:rPr>
        <w:tab/>
      </w:r>
      <w:r w:rsidR="001040AE">
        <w:rPr>
          <w:rFonts w:ascii="Arial" w:hAnsi="Arial" w:cs="Arial"/>
        </w:rPr>
        <w:tab/>
      </w:r>
      <w:r w:rsidR="00F703DA">
        <w:rPr>
          <w:rFonts w:ascii="Arial" w:hAnsi="Arial" w:cs="Arial"/>
        </w:rPr>
        <w:tab/>
      </w:r>
      <w:r w:rsidR="001040AE">
        <w:rPr>
          <w:rFonts w:ascii="Arial" w:hAnsi="Arial" w:cs="Arial"/>
        </w:rPr>
        <w:t>Collision Deductible</w:t>
      </w:r>
    </w:p>
    <w:p w:rsidR="008D17AE" w:rsidP="001040AE" w:rsidRDefault="00F703DA" w14:paraId="17887AF4" w14:textId="30CEE883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Non-Owned</w:t>
      </w:r>
      <w:r w:rsidR="0055342B">
        <w:rPr>
          <w:rFonts w:ascii="Arial" w:hAnsi="Arial" w:cs="Arial"/>
        </w:rPr>
        <w:t xml:space="preserve"> Trailer</w:t>
      </w:r>
      <w:r w:rsidR="00645840">
        <w:rPr>
          <w:rFonts w:ascii="Arial" w:hAnsi="Arial" w:cs="Arial"/>
        </w:rPr>
        <w:t xml:space="preserve"> Phys</w:t>
      </w:r>
      <w:r>
        <w:rPr>
          <w:rFonts w:ascii="Arial" w:hAnsi="Arial" w:cs="Arial"/>
        </w:rPr>
        <w:t xml:space="preserve"> Dam</w:t>
      </w:r>
      <w:r w:rsidR="0055342B">
        <w:rPr>
          <w:rFonts w:ascii="Arial" w:hAnsi="Arial" w:cs="Arial"/>
        </w:rPr>
        <w:t>:</w:t>
      </w:r>
      <w:r w:rsidR="0055342B">
        <w:rPr>
          <w:rFonts w:ascii="Arial" w:hAnsi="Arial" w:cs="Arial"/>
        </w:rPr>
        <w:tab/>
      </w:r>
      <w:r w:rsidR="0055342B">
        <w:rPr>
          <w:rFonts w:ascii="Arial" w:hAnsi="Arial" w:cs="Arial"/>
        </w:rPr>
        <w:tab/>
      </w:r>
      <w:r w:rsidR="0055342B">
        <w:rPr>
          <w:rFonts w:ascii="Arial" w:hAnsi="Arial" w:cs="Arial"/>
        </w:rPr>
        <w:tab/>
      </w:r>
      <w:r w:rsidR="0055342B">
        <w:rPr>
          <w:rFonts w:ascii="Arial" w:hAnsi="Arial" w:cs="Arial"/>
        </w:rPr>
        <w:tab/>
      </w:r>
      <w:r w:rsidR="0055342B">
        <w:rPr>
          <w:rFonts w:ascii="Arial" w:hAnsi="Arial" w:cs="Arial"/>
        </w:rPr>
        <w:t>Trailer Interchange:</w:t>
      </w:r>
    </w:p>
    <w:p w:rsidR="0055342B" w:rsidP="001040AE" w:rsidRDefault="00645840" w14:paraId="23D47CBA" w14:textId="41493B71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Roadside Assistance:</w:t>
      </w:r>
    </w:p>
    <w:p w:rsidR="00E922DB" w:rsidP="001040AE" w:rsidRDefault="00E922DB" w14:paraId="49519886" w14:textId="6222BE6D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General Liability:</w:t>
      </w:r>
    </w:p>
    <w:p w:rsidR="002A664E" w:rsidP="001040AE" w:rsidRDefault="009D5D03" w14:paraId="46804605" w14:textId="121FB68F">
      <w:pPr>
        <w:pBdr>
          <w:top w:val="single" w:color="auto" w:sz="4" w:space="0"/>
          <w:left w:val="single" w:color="auto" w:sz="4" w:space="4"/>
          <w:bottom w:val="single" w:color="auto" w:sz="4" w:space="9"/>
          <w:right w:val="single" w:color="auto" w:sz="4" w:space="0"/>
          <w:between w:val="single" w:color="auto" w:sz="4" w:space="1"/>
          <w:bar w:val="single" w:color="auto" w:sz="4"/>
        </w:pBdr>
        <w:rPr>
          <w:rFonts w:ascii="Arial" w:hAnsi="Arial" w:cs="Arial"/>
        </w:rPr>
      </w:pPr>
      <w:r>
        <w:rPr>
          <w:rFonts w:ascii="Arial" w:hAnsi="Arial" w:cs="Arial"/>
        </w:rPr>
        <w:t>Cargo Limit: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703DA">
        <w:rPr>
          <w:rFonts w:ascii="Arial" w:hAnsi="Arial" w:cs="Arial"/>
        </w:rPr>
        <w:tab/>
      </w:r>
      <w:r w:rsidR="00F703DA">
        <w:rPr>
          <w:rFonts w:ascii="Arial" w:hAnsi="Arial" w:cs="Arial"/>
        </w:rPr>
        <w:tab/>
      </w:r>
      <w:r w:rsidR="00F703DA">
        <w:rPr>
          <w:rFonts w:ascii="Arial" w:hAnsi="Arial" w:cs="Arial"/>
        </w:rPr>
        <w:tab/>
      </w:r>
      <w:r>
        <w:rPr>
          <w:rFonts w:ascii="Arial" w:hAnsi="Arial" w:cs="Arial"/>
        </w:rPr>
        <w:t>Deductible:</w:t>
      </w:r>
    </w:p>
    <w:p w:rsidR="00D148F7" w:rsidP="0077102F" w:rsidRDefault="00D148F7" w14:paraId="4BD9F22B" w14:textId="77777777">
      <w:pPr>
        <w:rPr>
          <w:rFonts w:ascii="Arial" w:hAnsi="Arial" w:cs="Arial"/>
        </w:rPr>
      </w:pPr>
    </w:p>
    <w:p w:rsidR="00D148F7" w:rsidP="0077102F" w:rsidRDefault="009E5CE1" w14:paraId="55085F23" w14:textId="44938FF6">
      <w:pPr>
        <w:rPr>
          <w:rFonts w:ascii="Arial" w:hAnsi="Arial" w:cs="Arial"/>
          <w:b/>
          <w:bCs/>
        </w:rPr>
      </w:pPr>
      <w:r w:rsidRPr="006F23A3">
        <w:rPr>
          <w:rFonts w:ascii="Arial" w:hAnsi="Arial" w:cs="Arial"/>
          <w:b/>
          <w:bCs/>
        </w:rPr>
        <w:t>ADITIONAL IN</w:t>
      </w:r>
      <w:r w:rsidRPr="006F23A3" w:rsidR="006F23A3">
        <w:rPr>
          <w:rFonts w:ascii="Arial" w:hAnsi="Arial" w:cs="Arial"/>
          <w:b/>
          <w:bCs/>
        </w:rPr>
        <w:t>TERESTS</w:t>
      </w:r>
      <w:r w:rsidR="00793EFA">
        <w:rPr>
          <w:rFonts w:ascii="Arial" w:hAnsi="Arial" w:cs="Arial"/>
          <w:b/>
          <w:bCs/>
        </w:rPr>
        <w:t xml:space="preserve">:   </w:t>
      </w:r>
      <w:r w:rsidR="00512244">
        <w:rPr>
          <w:rFonts w:ascii="Arial" w:hAnsi="Arial" w:cs="Arial"/>
          <w:b/>
          <w:bCs/>
        </w:rPr>
        <w:t>A</w:t>
      </w:r>
      <w:r w:rsidR="00137489">
        <w:rPr>
          <w:rFonts w:ascii="Arial" w:hAnsi="Arial" w:cs="Arial"/>
          <w:b/>
          <w:bCs/>
        </w:rPr>
        <w:t>I</w:t>
      </w:r>
      <w:r w:rsidR="00512244">
        <w:rPr>
          <w:rFonts w:ascii="Arial" w:hAnsi="Arial" w:cs="Arial"/>
          <w:b/>
          <w:bCs/>
        </w:rPr>
        <w:t>-Additional insured    LP-Loss Payee</w:t>
      </w:r>
      <w:r w:rsidR="006D7522">
        <w:rPr>
          <w:rFonts w:ascii="Arial" w:hAnsi="Arial" w:cs="Arial"/>
          <w:b/>
          <w:bCs/>
        </w:rPr>
        <w:t xml:space="preserve">    AL-Additional Insured &amp; Loss Payee</w:t>
      </w:r>
    </w:p>
    <w:tbl>
      <w:tblPr>
        <w:tblStyle w:val="GridTable1Light-Accent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9"/>
        <w:gridCol w:w="720"/>
        <w:gridCol w:w="2607"/>
        <w:gridCol w:w="2517"/>
        <w:gridCol w:w="1708"/>
        <w:gridCol w:w="720"/>
        <w:gridCol w:w="989"/>
      </w:tblGrid>
      <w:tr w:rsidR="00EE4F5B" w:rsidTr="00C13AF9" w14:paraId="5D3C6D4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843B0F" w:rsidR="00EE4F5B" w:rsidP="0077102F" w:rsidRDefault="00843B0F" w14:paraId="130DD517" w14:textId="05708189">
            <w:pPr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Unit #</w:t>
            </w:r>
          </w:p>
        </w:tc>
        <w:tc>
          <w:tcPr>
            <w:tcW w:w="7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793EFA" w:rsidR="00EE4F5B" w:rsidP="0077102F" w:rsidRDefault="00793EFA" w14:paraId="14B47C45" w14:textId="463D0A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93EFA">
              <w:rPr>
                <w:rFonts w:ascii="Arial" w:hAnsi="Arial" w:cs="Arial"/>
                <w:color w:val="auto"/>
              </w:rPr>
              <w:t>Type</w:t>
            </w:r>
          </w:p>
        </w:tc>
        <w:tc>
          <w:tcPr>
            <w:tcW w:w="26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793EFA" w:rsidR="00EE4F5B" w:rsidP="0077102F" w:rsidRDefault="00793EFA" w14:paraId="6B101D49" w14:textId="2542F9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93EFA">
              <w:rPr>
                <w:rFonts w:ascii="Arial" w:hAnsi="Arial" w:cs="Arial"/>
                <w:color w:val="auto"/>
              </w:rPr>
              <w:t>Name</w:t>
            </w:r>
          </w:p>
        </w:tc>
        <w:tc>
          <w:tcPr>
            <w:tcW w:w="25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793EFA" w:rsidR="00EE4F5B" w:rsidP="0077102F" w:rsidRDefault="00793EFA" w14:paraId="64405887" w14:textId="3AADF5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93EFA">
              <w:rPr>
                <w:rFonts w:ascii="Arial" w:hAnsi="Arial" w:cs="Arial"/>
                <w:color w:val="auto"/>
              </w:rPr>
              <w:t>Address</w:t>
            </w:r>
          </w:p>
        </w:tc>
        <w:tc>
          <w:tcPr>
            <w:tcW w:w="171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793EFA" w:rsidR="00EE4F5B" w:rsidP="0077102F" w:rsidRDefault="00793EFA" w14:paraId="1391192C" w14:textId="56947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93EFA">
              <w:rPr>
                <w:rFonts w:ascii="Arial" w:hAnsi="Arial" w:cs="Arial"/>
                <w:color w:val="auto"/>
              </w:rPr>
              <w:t>City</w:t>
            </w:r>
          </w:p>
        </w:tc>
        <w:tc>
          <w:tcPr>
            <w:tcW w:w="72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793EFA" w:rsidR="00EE4F5B" w:rsidP="0077102F" w:rsidRDefault="00793EFA" w14:paraId="407F7690" w14:textId="57649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93EFA">
              <w:rPr>
                <w:rFonts w:ascii="Arial" w:hAnsi="Arial" w:cs="Arial"/>
                <w:color w:val="auto"/>
              </w:rPr>
              <w:t>State</w:t>
            </w:r>
          </w:p>
        </w:tc>
        <w:tc>
          <w:tcPr>
            <w:tcW w:w="990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</w:tcPr>
          <w:p w:rsidRPr="00793EFA" w:rsidR="00EE4F5B" w:rsidP="0077102F" w:rsidRDefault="00793EFA" w14:paraId="74F45A63" w14:textId="46E646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793EFA">
              <w:rPr>
                <w:rFonts w:ascii="Arial" w:hAnsi="Arial" w:cs="Arial"/>
                <w:color w:val="auto"/>
              </w:rPr>
              <w:t>Zip</w:t>
            </w:r>
          </w:p>
        </w:tc>
      </w:tr>
      <w:tr w:rsidR="00EE4F5B" w:rsidTr="00C13AF9" w14:paraId="04C33D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E4F5B" w:rsidP="0077102F" w:rsidRDefault="00EE4F5B" w14:paraId="7238B9B8" w14:textId="77777777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720" w:type="dxa"/>
          </w:tcPr>
          <w:p w:rsidR="00EE4F5B" w:rsidP="0077102F" w:rsidRDefault="00EE4F5B" w14:paraId="0539B6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10" w:type="dxa"/>
          </w:tcPr>
          <w:p w:rsidR="00EE4F5B" w:rsidP="0077102F" w:rsidRDefault="00EE4F5B" w14:paraId="122A03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20" w:type="dxa"/>
          </w:tcPr>
          <w:p w:rsidR="00EE4F5B" w:rsidP="0077102F" w:rsidRDefault="00EE4F5B" w14:paraId="70E081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:rsidR="00EE4F5B" w:rsidP="0077102F" w:rsidRDefault="00EE4F5B" w14:paraId="6FC4992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0" w:type="dxa"/>
          </w:tcPr>
          <w:p w:rsidR="00EE4F5B" w:rsidP="0077102F" w:rsidRDefault="00EE4F5B" w14:paraId="64356D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0" w:type="dxa"/>
          </w:tcPr>
          <w:p w:rsidR="00EE4F5B" w:rsidP="0077102F" w:rsidRDefault="00EE4F5B" w14:paraId="70B5AD3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  <w:tr w:rsidR="00EE4F5B" w:rsidTr="00C13AF9" w14:paraId="1ACB7F4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:rsidR="00EE4F5B" w:rsidP="0077102F" w:rsidRDefault="00EE4F5B" w14:paraId="511FD567" w14:textId="77777777">
            <w:pPr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720" w:type="dxa"/>
          </w:tcPr>
          <w:p w:rsidR="00EE4F5B" w:rsidP="0077102F" w:rsidRDefault="00EE4F5B" w14:paraId="4D4AA5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10" w:type="dxa"/>
          </w:tcPr>
          <w:p w:rsidR="00EE4F5B" w:rsidP="0077102F" w:rsidRDefault="00EE4F5B" w14:paraId="43C31F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20" w:type="dxa"/>
          </w:tcPr>
          <w:p w:rsidR="00EE4F5B" w:rsidP="0077102F" w:rsidRDefault="00EE4F5B" w14:paraId="2F9DB95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</w:tcPr>
          <w:p w:rsidR="00EE4F5B" w:rsidP="0077102F" w:rsidRDefault="00EE4F5B" w14:paraId="50DD02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0" w:type="dxa"/>
          </w:tcPr>
          <w:p w:rsidR="00EE4F5B" w:rsidP="0077102F" w:rsidRDefault="00EE4F5B" w14:paraId="49B68B1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0" w:type="dxa"/>
          </w:tcPr>
          <w:p w:rsidR="00EE4F5B" w:rsidP="0077102F" w:rsidRDefault="00EE4F5B" w14:paraId="7B021AC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</w:p>
        </w:tc>
      </w:tr>
    </w:tbl>
    <w:p w:rsidRPr="006F23A3" w:rsidR="006F23A3" w:rsidP="0077102F" w:rsidRDefault="006F23A3" w14:paraId="28993077" w14:textId="77777777">
      <w:pPr>
        <w:rPr>
          <w:rFonts w:ascii="Arial" w:hAnsi="Arial" w:cs="Arial"/>
          <w:b/>
          <w:bCs/>
        </w:rPr>
      </w:pPr>
    </w:p>
    <w:sectPr w:rsidRPr="006F23A3" w:rsidR="006F23A3" w:rsidSect="006C03D9">
      <w:footerReference w:type="default" r:id="rId12"/>
      <w:pgSz w:w="12240" w:h="15840" w:orient="portrait" w:code="1"/>
      <w:pgMar w:top="864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03D9" w:rsidRDefault="006C03D9" w14:paraId="46C459B3" w14:textId="77777777">
      <w:pPr>
        <w:spacing w:before="0" w:after="0"/>
      </w:pPr>
      <w:r>
        <w:separator/>
      </w:r>
    </w:p>
  </w:endnote>
  <w:endnote w:type="continuationSeparator" w:id="0">
    <w:p w:rsidR="006C03D9" w:rsidRDefault="006C03D9" w14:paraId="4AAD9FEC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00D81C74" w:rsidTr="370628E1" w14:paraId="095ED54A" w14:textId="77777777">
      <w:trPr>
        <w:trHeight w:val="300"/>
      </w:trPr>
      <w:tc>
        <w:tcPr>
          <w:tcW w:w="3745" w:type="dxa"/>
        </w:tcPr>
        <w:p w:rsidR="00D81C74" w:rsidP="370628E1" w:rsidRDefault="00D81C74" w14:paraId="49DB30F2" w14:textId="77777777">
          <w:pPr>
            <w:pStyle w:val="Header"/>
            <w:ind w:left="-115"/>
          </w:pPr>
        </w:p>
      </w:tc>
      <w:tc>
        <w:tcPr>
          <w:tcW w:w="3745" w:type="dxa"/>
        </w:tcPr>
        <w:p w:rsidR="00D81C74" w:rsidP="370628E1" w:rsidRDefault="00D81C74" w14:paraId="78F1982A" w14:textId="77777777">
          <w:pPr>
            <w:pStyle w:val="Header"/>
            <w:jc w:val="center"/>
          </w:pPr>
        </w:p>
      </w:tc>
      <w:tc>
        <w:tcPr>
          <w:tcW w:w="3745" w:type="dxa"/>
        </w:tcPr>
        <w:p w:rsidR="00D81C74" w:rsidP="370628E1" w:rsidRDefault="00D81C74" w14:paraId="676784CF" w14:textId="77777777">
          <w:pPr>
            <w:pStyle w:val="Header"/>
            <w:ind w:right="-115"/>
          </w:pPr>
        </w:p>
      </w:tc>
    </w:tr>
  </w:tbl>
  <w:p w:rsidR="00D81C74" w:rsidP="370628E1" w:rsidRDefault="00D81C74" w14:paraId="162934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C1172" w:rsidRDefault="00B01A50" w14:paraId="01976544" w14:textId="77777777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427F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03D9" w:rsidRDefault="006C03D9" w14:paraId="3B4FABB3" w14:textId="77777777">
      <w:pPr>
        <w:spacing w:before="0" w:after="0"/>
      </w:pPr>
      <w:r>
        <w:separator/>
      </w:r>
    </w:p>
  </w:footnote>
  <w:footnote w:type="continuationSeparator" w:id="0">
    <w:p w:rsidR="006C03D9" w:rsidRDefault="006C03D9" w14:paraId="5333DD99" w14:textId="77777777">
      <w:pPr>
        <w:spacing w:before="0" w:after="0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removePersonalInformation/>
  <w:removeDateAndTime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C9"/>
    <w:rsid w:val="0000664D"/>
    <w:rsid w:val="00026576"/>
    <w:rsid w:val="00030E49"/>
    <w:rsid w:val="000355A0"/>
    <w:rsid w:val="000357E6"/>
    <w:rsid w:val="00040901"/>
    <w:rsid w:val="00053224"/>
    <w:rsid w:val="000542B0"/>
    <w:rsid w:val="000722E5"/>
    <w:rsid w:val="000761AD"/>
    <w:rsid w:val="00080532"/>
    <w:rsid w:val="00081BF4"/>
    <w:rsid w:val="000831B4"/>
    <w:rsid w:val="000831DA"/>
    <w:rsid w:val="00085E32"/>
    <w:rsid w:val="0009323B"/>
    <w:rsid w:val="000B5A18"/>
    <w:rsid w:val="000C4070"/>
    <w:rsid w:val="000E5987"/>
    <w:rsid w:val="000F41CD"/>
    <w:rsid w:val="001040AE"/>
    <w:rsid w:val="00110A18"/>
    <w:rsid w:val="001259CC"/>
    <w:rsid w:val="00134217"/>
    <w:rsid w:val="00137489"/>
    <w:rsid w:val="0014425F"/>
    <w:rsid w:val="0016481D"/>
    <w:rsid w:val="001655F5"/>
    <w:rsid w:val="00170751"/>
    <w:rsid w:val="0018376C"/>
    <w:rsid w:val="00185B0A"/>
    <w:rsid w:val="001902CB"/>
    <w:rsid w:val="001A59E6"/>
    <w:rsid w:val="001E0274"/>
    <w:rsid w:val="001E46E0"/>
    <w:rsid w:val="002201B0"/>
    <w:rsid w:val="0024195C"/>
    <w:rsid w:val="00251C6C"/>
    <w:rsid w:val="00263218"/>
    <w:rsid w:val="0026657A"/>
    <w:rsid w:val="0027603B"/>
    <w:rsid w:val="00277D8C"/>
    <w:rsid w:val="002866DD"/>
    <w:rsid w:val="002A664E"/>
    <w:rsid w:val="002D2ED2"/>
    <w:rsid w:val="002E0CC8"/>
    <w:rsid w:val="002E491A"/>
    <w:rsid w:val="003114C3"/>
    <w:rsid w:val="00312C2A"/>
    <w:rsid w:val="0032281F"/>
    <w:rsid w:val="00325978"/>
    <w:rsid w:val="00363B0A"/>
    <w:rsid w:val="00366925"/>
    <w:rsid w:val="003835A1"/>
    <w:rsid w:val="003940BA"/>
    <w:rsid w:val="003B1FE8"/>
    <w:rsid w:val="003C4741"/>
    <w:rsid w:val="003C7662"/>
    <w:rsid w:val="003E320A"/>
    <w:rsid w:val="003E57E0"/>
    <w:rsid w:val="003F0E17"/>
    <w:rsid w:val="00412F60"/>
    <w:rsid w:val="0041577D"/>
    <w:rsid w:val="00431EFD"/>
    <w:rsid w:val="004346DB"/>
    <w:rsid w:val="00446F0A"/>
    <w:rsid w:val="0045194E"/>
    <w:rsid w:val="00467C64"/>
    <w:rsid w:val="00477C88"/>
    <w:rsid w:val="00481B77"/>
    <w:rsid w:val="00492EA3"/>
    <w:rsid w:val="004A1D7B"/>
    <w:rsid w:val="004A2D8E"/>
    <w:rsid w:val="004D1CD8"/>
    <w:rsid w:val="00512244"/>
    <w:rsid w:val="00520BDA"/>
    <w:rsid w:val="0055342B"/>
    <w:rsid w:val="0059455E"/>
    <w:rsid w:val="005C79E2"/>
    <w:rsid w:val="005E55D6"/>
    <w:rsid w:val="00601DD5"/>
    <w:rsid w:val="00601F51"/>
    <w:rsid w:val="00615399"/>
    <w:rsid w:val="00624E9C"/>
    <w:rsid w:val="00645840"/>
    <w:rsid w:val="00650702"/>
    <w:rsid w:val="00676346"/>
    <w:rsid w:val="00694419"/>
    <w:rsid w:val="00695CC4"/>
    <w:rsid w:val="006B1BBF"/>
    <w:rsid w:val="006C03D9"/>
    <w:rsid w:val="006C1B4E"/>
    <w:rsid w:val="006C5323"/>
    <w:rsid w:val="006D7522"/>
    <w:rsid w:val="006F23A3"/>
    <w:rsid w:val="006F2AAE"/>
    <w:rsid w:val="007252AA"/>
    <w:rsid w:val="007427F1"/>
    <w:rsid w:val="007519AD"/>
    <w:rsid w:val="00755FA0"/>
    <w:rsid w:val="0077102F"/>
    <w:rsid w:val="00774170"/>
    <w:rsid w:val="00776BFB"/>
    <w:rsid w:val="00793EFA"/>
    <w:rsid w:val="007C1172"/>
    <w:rsid w:val="007E50FF"/>
    <w:rsid w:val="007F5460"/>
    <w:rsid w:val="00803C6C"/>
    <w:rsid w:val="00803F5F"/>
    <w:rsid w:val="00817C5C"/>
    <w:rsid w:val="00822F5E"/>
    <w:rsid w:val="00841DD4"/>
    <w:rsid w:val="00843B0F"/>
    <w:rsid w:val="008741CF"/>
    <w:rsid w:val="008A4092"/>
    <w:rsid w:val="008A6383"/>
    <w:rsid w:val="008B0BB0"/>
    <w:rsid w:val="008C5CB6"/>
    <w:rsid w:val="008C65FE"/>
    <w:rsid w:val="008D17AE"/>
    <w:rsid w:val="008D1A20"/>
    <w:rsid w:val="008E09CB"/>
    <w:rsid w:val="008E14D4"/>
    <w:rsid w:val="008F5529"/>
    <w:rsid w:val="00903A88"/>
    <w:rsid w:val="00911721"/>
    <w:rsid w:val="009119F3"/>
    <w:rsid w:val="00914940"/>
    <w:rsid w:val="00914A7E"/>
    <w:rsid w:val="00926BA6"/>
    <w:rsid w:val="00941F5D"/>
    <w:rsid w:val="00960602"/>
    <w:rsid w:val="00972299"/>
    <w:rsid w:val="0097665D"/>
    <w:rsid w:val="009A140F"/>
    <w:rsid w:val="009A311C"/>
    <w:rsid w:val="009B142E"/>
    <w:rsid w:val="009D5D03"/>
    <w:rsid w:val="009E0B7C"/>
    <w:rsid w:val="009E5CE1"/>
    <w:rsid w:val="009F22FA"/>
    <w:rsid w:val="00A0366B"/>
    <w:rsid w:val="00A157A3"/>
    <w:rsid w:val="00A34139"/>
    <w:rsid w:val="00A42F35"/>
    <w:rsid w:val="00A5384D"/>
    <w:rsid w:val="00A56EC9"/>
    <w:rsid w:val="00A56ECA"/>
    <w:rsid w:val="00A56EDC"/>
    <w:rsid w:val="00A63413"/>
    <w:rsid w:val="00A65E16"/>
    <w:rsid w:val="00AC2B64"/>
    <w:rsid w:val="00AD7675"/>
    <w:rsid w:val="00AD7BD7"/>
    <w:rsid w:val="00AE0D5D"/>
    <w:rsid w:val="00AF0318"/>
    <w:rsid w:val="00AF29EE"/>
    <w:rsid w:val="00AF3E58"/>
    <w:rsid w:val="00B01A50"/>
    <w:rsid w:val="00B07155"/>
    <w:rsid w:val="00B2103F"/>
    <w:rsid w:val="00B9097F"/>
    <w:rsid w:val="00B930FB"/>
    <w:rsid w:val="00BA284D"/>
    <w:rsid w:val="00BA3EC2"/>
    <w:rsid w:val="00BA7FB3"/>
    <w:rsid w:val="00BB5D87"/>
    <w:rsid w:val="00C13AF9"/>
    <w:rsid w:val="00C37107"/>
    <w:rsid w:val="00C46A36"/>
    <w:rsid w:val="00C76ED3"/>
    <w:rsid w:val="00C83737"/>
    <w:rsid w:val="00C97E0E"/>
    <w:rsid w:val="00CA4694"/>
    <w:rsid w:val="00CC5F6A"/>
    <w:rsid w:val="00CD6C11"/>
    <w:rsid w:val="00D101F6"/>
    <w:rsid w:val="00D12321"/>
    <w:rsid w:val="00D148F7"/>
    <w:rsid w:val="00D15ED2"/>
    <w:rsid w:val="00D214E1"/>
    <w:rsid w:val="00D21D7B"/>
    <w:rsid w:val="00D360FC"/>
    <w:rsid w:val="00D441CB"/>
    <w:rsid w:val="00D7249E"/>
    <w:rsid w:val="00D81C74"/>
    <w:rsid w:val="00D93160"/>
    <w:rsid w:val="00D95591"/>
    <w:rsid w:val="00D95C1F"/>
    <w:rsid w:val="00D96921"/>
    <w:rsid w:val="00DC461B"/>
    <w:rsid w:val="00DD5415"/>
    <w:rsid w:val="00DF526F"/>
    <w:rsid w:val="00E025E6"/>
    <w:rsid w:val="00E167FD"/>
    <w:rsid w:val="00E4249C"/>
    <w:rsid w:val="00E42D35"/>
    <w:rsid w:val="00E46AB4"/>
    <w:rsid w:val="00E54CDB"/>
    <w:rsid w:val="00E576A8"/>
    <w:rsid w:val="00E92120"/>
    <w:rsid w:val="00E922DB"/>
    <w:rsid w:val="00E92918"/>
    <w:rsid w:val="00EB712D"/>
    <w:rsid w:val="00EE4F5B"/>
    <w:rsid w:val="00F07396"/>
    <w:rsid w:val="00F13C00"/>
    <w:rsid w:val="00F2462F"/>
    <w:rsid w:val="00F42383"/>
    <w:rsid w:val="00F60CD1"/>
    <w:rsid w:val="00F703DA"/>
    <w:rsid w:val="00F70727"/>
    <w:rsid w:val="00F7257F"/>
    <w:rsid w:val="00F745DF"/>
    <w:rsid w:val="00FA58CD"/>
    <w:rsid w:val="00FB2138"/>
    <w:rsid w:val="00FB7FDB"/>
    <w:rsid w:val="00FC6C9B"/>
    <w:rsid w:val="00FE38BE"/>
    <w:rsid w:val="00FE7FCE"/>
    <w:rsid w:val="5ACE9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7E4DB3"/>
  <w15:chartTrackingRefBased/>
  <w15:docId w15:val="{517756CD-8D78-4096-8B7E-E1ACF3F158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FA"/>
  </w:style>
  <w:style w:type="paragraph" w:styleId="Heading1">
    <w:name w:val="heading 1"/>
    <w:basedOn w:val="Normal"/>
    <w:next w:val="Normal"/>
    <w:link w:val="Heading1Char"/>
    <w:uiPriority w:val="9"/>
    <w:qFormat/>
    <w:rsid w:val="009F22FA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2FA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2FA"/>
    <w:pPr>
      <w:pBdr>
        <w:top w:val="single" w:color="4F81BD" w:themeColor="accent1" w:sz="6" w:space="2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2FA"/>
    <w:pPr>
      <w:pBdr>
        <w:top w:val="dotted" w:color="4F81BD" w:themeColor="accent1" w:sz="6" w:space="2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2FA"/>
    <w:pPr>
      <w:pBdr>
        <w:bottom w:val="single" w:color="4F81BD" w:themeColor="accent1" w:sz="6" w:space="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2FA"/>
    <w:pPr>
      <w:pBdr>
        <w:bottom w:val="dotted" w:color="4F81BD" w:themeColor="accent1" w:sz="6" w:space="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2FA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2F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2F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1B0"/>
    <w:pPr>
      <w:jc w:val="right"/>
    </w:pPr>
  </w:style>
  <w:style w:type="character" w:styleId="HeaderChar" w:customStyle="1">
    <w:name w:val="Header Char"/>
    <w:basedOn w:val="DefaultParagraphFont"/>
    <w:link w:val="Header"/>
    <w:uiPriority w:val="99"/>
    <w:rsid w:val="002201B0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color="95B3D7" w:themeColor="accent1" w:themeTint="99" w:sz="4" w:space="6"/>
        <w:left w:val="single" w:color="FFFFFF" w:themeColor="background1" w:sz="2" w:space="4"/>
      </w:pBdr>
      <w:spacing w:after="0"/>
      <w:ind w:right="101"/>
    </w:pPr>
  </w:style>
  <w:style w:type="character" w:styleId="FooterChar" w:customStyle="1">
    <w:name w:val="Footer Char"/>
    <w:basedOn w:val="DefaultParagraphFont"/>
    <w:link w:val="Footer"/>
    <w:uiPriority w:val="99"/>
    <w:rPr>
      <w:kern w:val="20"/>
    </w:rPr>
  </w:style>
  <w:style w:type="character" w:styleId="Strong">
    <w:name w:val="Strong"/>
    <w:uiPriority w:val="22"/>
    <w:qFormat/>
    <w:rsid w:val="009F22FA"/>
    <w:rPr>
      <w:b/>
      <w:bCs/>
    </w:rPr>
  </w:style>
  <w:style w:type="table" w:styleId="TableGrid">
    <w:name w:val="Table Grid"/>
    <w:basedOn w:val="TableNormal"/>
    <w:uiPriority w:val="59"/>
    <w:pPr>
      <w:spacing w:before="0"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F22FA"/>
    <w:pPr>
      <w:spacing w:before="0" w:after="0"/>
    </w:pPr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F22FA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Closing">
    <w:name w:val="Closing"/>
    <w:basedOn w:val="Normal"/>
    <w:link w:val="ClosingChar"/>
    <w:uiPriority w:val="6"/>
    <w:unhideWhenUsed/>
    <w:rsid w:val="004A1D7B"/>
    <w:pPr>
      <w:spacing w:before="600" w:after="80"/>
      <w:ind w:left="5126"/>
    </w:pPr>
  </w:style>
  <w:style w:type="character" w:styleId="ClosingChar" w:customStyle="1">
    <w:name w:val="Closing Char"/>
    <w:basedOn w:val="DefaultParagraphFont"/>
    <w:link w:val="Closing"/>
    <w:uiPriority w:val="6"/>
    <w:rsid w:val="004A1D7B"/>
    <w:rPr>
      <w:kern w:val="20"/>
    </w:rPr>
  </w:style>
  <w:style w:type="table" w:styleId="InvoiceTable" w:customStyle="1">
    <w:name w:val="Invoice Table"/>
    <w:basedOn w:val="TableNormal"/>
    <w:uiPriority w:val="99"/>
    <w:rsid w:val="00081BF4"/>
    <w:pPr>
      <w:spacing w:before="80" w:after="80" w:line="240" w:lineRule="auto"/>
    </w:pPr>
    <w:rPr>
      <w:rFonts w:eastAsiaTheme="minorHAnsi"/>
      <w:color w:val="595959" w:themeColor="text1" w:themeTint="A6"/>
    </w:rPr>
    <w:tblPr>
      <w:tblBorders>
        <w:bottom w:val="single" w:color="D9D9D9" w:themeColor="background1" w:themeShade="D9" w:sz="4" w:space="0"/>
        <w:insideH w:val="single" w:color="D9D9D9" w:themeColor="background1" w:themeShade="D9" w:sz="4" w:space="0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bottom w:val="single" w:color="A6A6A6" w:themeColor="background1" w:themeShade="A6" w:sz="4" w:space="0"/>
        </w:tcBorders>
      </w:tcPr>
    </w:tblStylePr>
  </w:style>
  <w:style w:type="paragraph" w:styleId="Date">
    <w:name w:val="Date"/>
    <w:basedOn w:val="Normal"/>
    <w:link w:val="DateChar"/>
    <w:uiPriority w:val="2"/>
    <w:rsid w:val="00170751"/>
    <w:pPr>
      <w:spacing w:before="120" w:after="120"/>
      <w:jc w:val="right"/>
    </w:pPr>
    <w:rPr>
      <w:rFonts w:asciiTheme="majorHAnsi" w:hAnsiTheme="majorHAnsi"/>
      <w:caps/>
      <w:color w:val="FFFFFF" w:themeColor="background1"/>
      <w:kern w:val="28"/>
      <w:sz w:val="28"/>
    </w:rPr>
  </w:style>
  <w:style w:type="character" w:styleId="DateChar" w:customStyle="1">
    <w:name w:val="Date Char"/>
    <w:basedOn w:val="DefaultParagraphFont"/>
    <w:link w:val="Date"/>
    <w:uiPriority w:val="2"/>
    <w:rsid w:val="00FA58CD"/>
    <w:rPr>
      <w:rFonts w:asciiTheme="majorHAnsi" w:hAnsiTheme="majorHAnsi"/>
      <w:caps/>
      <w:color w:val="FFFFFF" w:themeColor="background1"/>
      <w:kern w:val="28"/>
      <w:sz w:val="28"/>
    </w:rPr>
  </w:style>
  <w:style w:type="character" w:styleId="Heading1Char" w:customStyle="1">
    <w:name w:val="Heading 1 Char"/>
    <w:basedOn w:val="DefaultParagraphFont"/>
    <w:link w:val="Heading1"/>
    <w:uiPriority w:val="9"/>
    <w:rsid w:val="009F22FA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9F22FA"/>
    <w:rPr>
      <w:caps/>
      <w:spacing w:val="15"/>
      <w:shd w:val="clear" w:color="auto" w:fill="DBE5F1" w:themeFill="accent1" w:themeFillTint="33"/>
    </w:rPr>
  </w:style>
  <w:style w:type="table" w:styleId="PlainTable2">
    <w:name w:val="Plain Table 2"/>
    <w:basedOn w:val="TableNormal"/>
    <w:uiPriority w:val="41"/>
    <w:rsid w:val="004A1D7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 w:val="0"/>
        <w:bCs/>
        <w:i w:val="0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9"/>
    <w:semiHidden/>
    <w:rsid w:val="009F22FA"/>
    <w:rPr>
      <w:caps/>
      <w:color w:val="243F60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F22FA"/>
    <w:rPr>
      <w:caps/>
      <w:color w:val="365F91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F22FA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F22FA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F22FA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F22FA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F22FA"/>
    <w:rPr>
      <w:i/>
      <w:iCs/>
      <w:caps/>
      <w:spacing w:val="10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22FA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9F22F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9F22FA"/>
    <w:rPr>
      <w:caps/>
      <w:color w:val="595959" w:themeColor="text1" w:themeTint="A6"/>
      <w:spacing w:val="10"/>
      <w:sz w:val="21"/>
      <w:szCs w:val="21"/>
    </w:rPr>
  </w:style>
  <w:style w:type="character" w:styleId="IntenseReference">
    <w:name w:val="Intense Reference"/>
    <w:uiPriority w:val="32"/>
    <w:qFormat/>
    <w:rsid w:val="009F22FA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9F22FA"/>
    <w:rPr>
      <w:b/>
      <w:bCs/>
      <w:i/>
      <w:iCs/>
      <w:spacing w:val="0"/>
    </w:rPr>
  </w:style>
  <w:style w:type="paragraph" w:styleId="Quote">
    <w:name w:val="Quote"/>
    <w:basedOn w:val="Normal"/>
    <w:next w:val="Normal"/>
    <w:link w:val="QuoteChar"/>
    <w:uiPriority w:val="29"/>
    <w:qFormat/>
    <w:rsid w:val="009F22FA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9F22FA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2FA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F22FA"/>
    <w:rPr>
      <w:color w:val="4F81BD" w:themeColor="accent1"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4A1D7B"/>
    <w:pPr>
      <w:spacing w:after="0"/>
    </w:pPr>
    <w:rPr>
      <w:color w:val="365F91" w:themeColor="accent1" w:themeShade="BF"/>
    </w:rPr>
    <w:tblPr>
      <w:tblStyleRowBandSize w:val="1"/>
      <w:tblStyleColBandSize w:val="1"/>
      <w:jc w:val="right"/>
      <w:tblBorders>
        <w:top w:val="single" w:color="D9D9D9" w:themeColor="background1" w:themeShade="D9" w:sz="4" w:space="0"/>
        <w:bottom w:val="single" w:color="D9D9D9" w:themeColor="background1" w:themeShade="D9" w:sz="4" w:space="0"/>
        <w:insideH w:val="single" w:color="D9D9D9" w:themeColor="background1" w:themeShade="D9" w:sz="4" w:space="0"/>
      </w:tblBorders>
    </w:tblPr>
    <w:trPr>
      <w:jc w:val="right"/>
    </w:tr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single" w:color="D9D9D9" w:themeColor="background1" w:themeShade="D9" w:sz="4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D9D9D9" w:themeColor="background1" w:themeShade="D9" w:sz="4" w:space="0"/>
          <w:left w:val="nil"/>
          <w:bottom w:val="single" w:color="D9D9D9" w:themeColor="background1" w:themeShade="D9" w:sz="4" w:space="0"/>
          <w:right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92EA3"/>
    <w:pPr>
      <w:spacing w:after="0"/>
    </w:pPr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4A1D7B"/>
    <w:pPr>
      <w:spacing w:after="0"/>
    </w:p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 w:val="0"/>
        <w:bCs/>
        <w:i w:val="0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 w:themeFill="accent1" w:themeFillShade="BF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eading1White" w:customStyle="1">
    <w:name w:val="Heading 1 White"/>
    <w:basedOn w:val="Normal"/>
    <w:rsid w:val="00F70727"/>
    <w:pPr>
      <w:spacing w:before="80" w:after="80"/>
      <w:jc w:val="center"/>
    </w:pPr>
    <w:rPr>
      <w:rFonts w:asciiTheme="majorHAnsi" w:hAnsiTheme="majorHAnsi"/>
      <w:color w:val="FFFFFF" w:themeColor="background1"/>
    </w:rPr>
  </w:style>
  <w:style w:type="character" w:styleId="SubtleEmphasis">
    <w:name w:val="Subtle Emphasis"/>
    <w:uiPriority w:val="19"/>
    <w:qFormat/>
    <w:rsid w:val="009F22FA"/>
    <w:rPr>
      <w:i/>
      <w:iCs/>
      <w:color w:val="243F60" w:themeColor="accent1" w:themeShade="7F"/>
    </w:rPr>
  </w:style>
  <w:style w:type="character" w:styleId="Hyperlink">
    <w:name w:val="Hyperlink"/>
    <w:basedOn w:val="DefaultParagraphFont"/>
    <w:uiPriority w:val="99"/>
    <w:unhideWhenUsed/>
    <w:rsid w:val="00A56E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EC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22FA"/>
    <w:rPr>
      <w:b/>
      <w:bCs/>
      <w:color w:val="365F91" w:themeColor="accent1" w:themeShade="BF"/>
      <w:sz w:val="16"/>
      <w:szCs w:val="16"/>
    </w:rPr>
  </w:style>
  <w:style w:type="character" w:styleId="Emphasis">
    <w:name w:val="Emphasis"/>
    <w:uiPriority w:val="20"/>
    <w:qFormat/>
    <w:rsid w:val="009F22FA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9F22FA"/>
    <w:pPr>
      <w:spacing w:after="0" w:line="240" w:lineRule="auto"/>
    </w:pPr>
  </w:style>
  <w:style w:type="character" w:styleId="IntenseEmphasis">
    <w:name w:val="Intense Emphasis"/>
    <w:uiPriority w:val="21"/>
    <w:qFormat/>
    <w:rsid w:val="009F22FA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9F22FA"/>
    <w:rPr>
      <w:b/>
      <w:bCs/>
      <w:color w:val="4F81BD" w:themeColor="accent1"/>
    </w:rPr>
  </w:style>
  <w:style w:type="table" w:styleId="PlainTable1">
    <w:name w:val="Plain Table 1"/>
    <w:basedOn w:val="TableNormal"/>
    <w:uiPriority w:val="40"/>
    <w:rsid w:val="00EE4F5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2"/>
    <w:rsid w:val="00477C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477C8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477C8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e\AppData\Local\Microsoft\Office\16.0\DTS\en-US%7b64FE78E7-0DEE-43E0-B249-5C2EB1D4319C%7d\%7bD683B253-CC04-4E63-9D4C-D3692E7EE4A3%7dtf02790944_win32.dotx" TargetMode="External"/></Relationships>
</file>

<file path=word/theme/theme1.xml><?xml version="1.0" encoding="utf-8"?>
<a:theme xmlns:a="http://schemas.openxmlformats.org/drawingml/2006/main" name="Business Set Blu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28F492-D720-4273-9AE5-2F99E48229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5349BB4-28EF-4DFC-8A3B-D28A82EEC0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1A055B-124F-4204-B856-3D103010B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065931-08E2-45D4-8A61-09C3CA9014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{D683B253-CC04-4E63-9D4C-D3692E7EE4A3}tf02790944_win32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Guest User</lastModifiedBy>
  <revision>2</revision>
  <dcterms:created xsi:type="dcterms:W3CDTF">2024-02-15T20:56:00.0000000Z</dcterms:created>
  <dcterms:modified xsi:type="dcterms:W3CDTF">2025-09-09T05:07:20.9886346Z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